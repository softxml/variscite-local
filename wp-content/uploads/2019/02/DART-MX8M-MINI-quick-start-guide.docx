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00FB" w14:textId="77777777" w:rsidR="00702569" w:rsidRDefault="00702569" w:rsidP="00B955C8">
      <w:pPr>
        <w:jc w:val="both"/>
        <w:rPr>
          <w:lang w:bidi="he-IL"/>
        </w:rPr>
      </w:pPr>
    </w:p>
    <w:p w14:paraId="1E7850D0" w14:textId="77777777" w:rsidR="00702569" w:rsidRDefault="00702569" w:rsidP="00B955C8">
      <w:pPr>
        <w:jc w:val="both"/>
      </w:pPr>
    </w:p>
    <w:p w14:paraId="08C0F4D0" w14:textId="77777777" w:rsidR="00702569" w:rsidRDefault="00702569" w:rsidP="00B955C8">
      <w:pPr>
        <w:jc w:val="both"/>
        <w:sectPr w:rsidR="00702569" w:rsidSect="00CE50A0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39" w:code="9"/>
          <w:pgMar w:top="720" w:right="720" w:bottom="720" w:left="720" w:header="283" w:footer="782" w:gutter="0"/>
          <w:cols w:num="2" w:space="360"/>
          <w:titlePg/>
          <w:docGrid w:linePitch="218"/>
        </w:sectPr>
      </w:pPr>
    </w:p>
    <w:p w14:paraId="6D7C7A58" w14:textId="58E82E60" w:rsidR="00702569" w:rsidRDefault="00F330A2" w:rsidP="001C63F7">
      <w:pPr>
        <w:pStyle w:val="BodyText"/>
        <w:jc w:val="center"/>
      </w:pPr>
      <w:r>
        <w:rPr>
          <w:noProof/>
        </w:rPr>
        <w:drawing>
          <wp:inline distT="0" distB="0" distL="0" distR="0" wp14:anchorId="5E480EE3" wp14:editId="3230EED9">
            <wp:extent cx="4431600" cy="29088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1088" w:tblpY="43"/>
        <w:tblW w:w="100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0"/>
        <w:gridCol w:w="5243"/>
      </w:tblGrid>
      <w:tr w:rsidR="00A56FAF" w14:paraId="532A2F2D" w14:textId="77777777" w:rsidTr="00115F60">
        <w:trPr>
          <w:trHeight w:val="6090"/>
        </w:trPr>
        <w:tc>
          <w:tcPr>
            <w:tcW w:w="4820" w:type="dxa"/>
          </w:tcPr>
          <w:p w14:paraId="5B6E774E" w14:textId="77777777" w:rsidR="00115F60" w:rsidRPr="009B75DF" w:rsidRDefault="001C63F7" w:rsidP="00115F60">
            <w:pPr>
              <w:pStyle w:val="BodyText"/>
              <w:spacing w:after="0"/>
              <w:jc w:val="left"/>
              <w:rPr>
                <w:rFonts w:ascii="Arial" w:hAnsi="Arial" w:cs="Arial"/>
                <w:color w:val="1F497D"/>
                <w:spacing w:val="-10"/>
                <w:kern w:val="28"/>
                <w:sz w:val="32"/>
                <w:szCs w:val="32"/>
                <w:u w:val="single"/>
              </w:rPr>
            </w:pPr>
            <w:r w:rsidRPr="001C63F7">
              <w:rPr>
                <w:rFonts w:ascii="Arial" w:hAnsi="Arial" w:cs="Arial"/>
                <w:color w:val="1F497D"/>
                <w:spacing w:val="-10"/>
                <w:kern w:val="28"/>
                <w:sz w:val="28"/>
                <w:szCs w:val="28"/>
              </w:rPr>
              <w:t xml:space="preserve">      </w:t>
            </w:r>
            <w:r w:rsidRPr="009B75DF">
              <w:rPr>
                <w:rFonts w:ascii="Arial" w:hAnsi="Arial" w:cs="Arial"/>
                <w:color w:val="1F497D"/>
                <w:spacing w:val="-10"/>
                <w:kern w:val="28"/>
                <w:sz w:val="32"/>
                <w:szCs w:val="32"/>
                <w:u w:val="single"/>
              </w:rPr>
              <w:t>Features</w:t>
            </w:r>
            <w:r w:rsidR="00737D40" w:rsidRPr="009B75DF">
              <w:rPr>
                <w:rFonts w:ascii="Arial" w:hAnsi="Arial" w:cs="Arial"/>
                <w:color w:val="1F497D"/>
                <w:spacing w:val="-10"/>
                <w:kern w:val="28"/>
                <w:sz w:val="32"/>
                <w:szCs w:val="32"/>
                <w:u w:val="single"/>
              </w:rPr>
              <w:t>:</w:t>
            </w:r>
            <w:r w:rsidR="00115F60">
              <w:rPr>
                <w:rFonts w:ascii="Arial" w:hAnsi="Arial" w:cs="Arial"/>
                <w:color w:val="1F497D"/>
                <w:spacing w:val="-10"/>
                <w:kern w:val="28"/>
                <w:sz w:val="32"/>
                <w:szCs w:val="32"/>
                <w:u w:val="single"/>
              </w:rPr>
              <w:br/>
            </w:r>
          </w:p>
          <w:p w14:paraId="30362F57" w14:textId="77777777" w:rsidR="00C50A8E" w:rsidRDefault="00381DA7" w:rsidP="00D039F2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C50A8E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5V PWR IN (J4)</w:t>
            </w:r>
          </w:p>
          <w:p w14:paraId="3AAB0304" w14:textId="0F5AFA04" w:rsidR="00381DA7" w:rsidRPr="00C50A8E" w:rsidRDefault="001E7B91" w:rsidP="00D039F2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C50A8E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Gigabit Ethernet </w:t>
            </w:r>
            <w:r w:rsidR="00381DA7" w:rsidRPr="00C50A8E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(J5)</w:t>
            </w:r>
          </w:p>
          <w:p w14:paraId="4D9F8CD7" w14:textId="24E59450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USB </w:t>
            </w:r>
            <w:r w:rsidR="00F330A2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2</w:t>
            </w: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.0 OTG (J6)</w:t>
            </w:r>
          </w:p>
          <w:p w14:paraId="7CEAEC84" w14:textId="03F49350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USB </w:t>
            </w:r>
            <w:r w:rsidR="00F330A2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2</w:t>
            </w: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.0 Host </w:t>
            </w:r>
            <w:r w:rsidR="00996785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P</w:t>
            </w:r>
            <w:r w:rsidR="0046063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2</w:t>
            </w: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(J7)</w:t>
            </w:r>
          </w:p>
          <w:p w14:paraId="5B80910B" w14:textId="7415CE54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USB </w:t>
            </w:r>
            <w:r w:rsidR="00F330A2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2</w:t>
            </w: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.0 Host </w:t>
            </w:r>
            <w:r w:rsidR="0046063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P1</w:t>
            </w: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(J8)</w:t>
            </w:r>
          </w:p>
          <w:p w14:paraId="6E492E08" w14:textId="79BC323C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SD-MMC (J9)</w:t>
            </w:r>
          </w:p>
          <w:p w14:paraId="0877DD59" w14:textId="43E01EB5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USB Debug (J10)</w:t>
            </w:r>
          </w:p>
          <w:p w14:paraId="79735D4B" w14:textId="0806E9C9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RTC BAT</w:t>
            </w:r>
            <w:r w:rsidR="0046063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.</w:t>
            </w: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 Slot (JBT1)</w:t>
            </w:r>
          </w:p>
          <w:p w14:paraId="59CF0EC4" w14:textId="7E2ECA5A" w:rsidR="00381DA7" w:rsidRPr="00381DA7" w:rsidRDefault="00F330A2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>
              <w:rPr>
                <w:rFonts w:asciiTheme="minorBidi" w:hAnsiTheme="minorBidi" w:cstheme="minorBidi"/>
                <w:sz w:val="22"/>
                <w:szCs w:val="22"/>
                <w:lang w:bidi="he-IL"/>
              </w:rPr>
              <w:t>Single</w:t>
            </w:r>
            <w:r w:rsidR="00381DA7"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 MIPI-CSI (J11)</w:t>
            </w:r>
          </w:p>
          <w:p w14:paraId="77764D3E" w14:textId="161D945A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Mini PCIe #1 (J23)</w:t>
            </w:r>
          </w:p>
          <w:p w14:paraId="107E2DC6" w14:textId="07D0F526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UART, I2C (J12)</w:t>
            </w:r>
          </w:p>
          <w:p w14:paraId="53AECE49" w14:textId="3684FDD9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SAI2, SAI5</w:t>
            </w:r>
            <w:r w:rsidR="0093390E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, PDM</w:t>
            </w: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 (J13)</w:t>
            </w:r>
          </w:p>
          <w:p w14:paraId="742C99B0" w14:textId="5F901FFF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FAN 5V (J24)</w:t>
            </w:r>
          </w:p>
          <w:p w14:paraId="6E10E69A" w14:textId="3728733F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GPIO, SPDIF (J14)</w:t>
            </w:r>
          </w:p>
          <w:p w14:paraId="196B90EB" w14:textId="25DA0A29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SAI1 (J25)</w:t>
            </w:r>
          </w:p>
          <w:p w14:paraId="4EA33B4C" w14:textId="38C48B4E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LVDS CH0 (J15)</w:t>
            </w:r>
          </w:p>
          <w:p w14:paraId="6726A7BA" w14:textId="672102F4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LVDS CH1 (J26)</w:t>
            </w:r>
          </w:p>
          <w:p w14:paraId="50FD7199" w14:textId="787B3FC0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ECSPI, Host wake (J16)</w:t>
            </w:r>
          </w:p>
          <w:p w14:paraId="25FBCB0F" w14:textId="2B49A548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Resistive Touch (J17)</w:t>
            </w:r>
          </w:p>
          <w:p w14:paraId="47A9B512" w14:textId="435690CD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Capacitive Touch (J18)</w:t>
            </w:r>
          </w:p>
          <w:p w14:paraId="5ACD985D" w14:textId="26A9A237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User Button</w:t>
            </w:r>
            <w:r w:rsidR="00683C66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s</w:t>
            </w: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 (SW1-TOP: SW4-BOT)</w:t>
            </w:r>
          </w:p>
          <w:p w14:paraId="1C5B05BF" w14:textId="54C0D14D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Reset Button (SW5)</w:t>
            </w:r>
          </w:p>
          <w:p w14:paraId="6AF841AE" w14:textId="042A4F18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ON/OFF Button (SW6)</w:t>
            </w:r>
          </w:p>
          <w:p w14:paraId="50FCB37C" w14:textId="6628F035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Line In (J21)</w:t>
            </w:r>
          </w:p>
          <w:p w14:paraId="097E7EE2" w14:textId="4B940CB3" w:rsidR="00381DA7" w:rsidRPr="00381DA7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Boot Sel</w:t>
            </w:r>
            <w:r w:rsidR="00683C66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ect</w:t>
            </w: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 xml:space="preserve"> Switch (SW7)</w:t>
            </w:r>
          </w:p>
          <w:p w14:paraId="10ABC366" w14:textId="77777777" w:rsidR="00C50A8E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381DA7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Headphones (J22)</w:t>
            </w:r>
          </w:p>
          <w:p w14:paraId="3B8655FC" w14:textId="60B1663B" w:rsidR="00AF0132" w:rsidRPr="00C50A8E" w:rsidRDefault="00381DA7" w:rsidP="00C50A8E">
            <w:pPr>
              <w:pStyle w:val="BodyText"/>
              <w:numPr>
                <w:ilvl w:val="0"/>
                <w:numId w:val="15"/>
              </w:numPr>
              <w:spacing w:before="100" w:beforeAutospacing="1" w:after="100" w:afterAutospacing="1"/>
              <w:contextualSpacing/>
              <w:rPr>
                <w:rFonts w:asciiTheme="minorBidi" w:hAnsiTheme="minorBidi" w:cstheme="minorBidi"/>
                <w:sz w:val="22"/>
                <w:szCs w:val="22"/>
                <w:lang w:bidi="he-IL"/>
              </w:rPr>
            </w:pPr>
            <w:r w:rsidRPr="00C50A8E">
              <w:rPr>
                <w:rFonts w:asciiTheme="minorBidi" w:hAnsiTheme="minorBidi" w:cstheme="minorBidi"/>
                <w:sz w:val="22"/>
                <w:szCs w:val="22"/>
                <w:lang w:bidi="he-IL"/>
              </w:rPr>
              <w:t>Power ON (SW8)</w:t>
            </w:r>
          </w:p>
        </w:tc>
        <w:tc>
          <w:tcPr>
            <w:tcW w:w="5243" w:type="dxa"/>
          </w:tcPr>
          <w:p w14:paraId="2B9D795E" w14:textId="4745134E" w:rsidR="00AF0132" w:rsidRPr="009B75DF" w:rsidRDefault="00605BA2" w:rsidP="001C63F7">
            <w:pPr>
              <w:pStyle w:val="BodyText"/>
              <w:spacing w:after="0"/>
              <w:ind w:firstLine="360"/>
              <w:jc w:val="left"/>
              <w:rPr>
                <w:rFonts w:ascii="Arial" w:hAnsi="Arial" w:cs="Arial"/>
                <w:color w:val="1F497D"/>
                <w:spacing w:val="-10"/>
                <w:kern w:val="28"/>
                <w:sz w:val="32"/>
                <w:szCs w:val="32"/>
                <w:u w:val="single"/>
              </w:rPr>
            </w:pPr>
            <w:r>
              <w:rPr>
                <w:rFonts w:ascii="Arial" w:hAnsi="Arial" w:cs="Arial"/>
                <w:color w:val="1F497D"/>
                <w:spacing w:val="-10"/>
                <w:kern w:val="28"/>
                <w:sz w:val="32"/>
                <w:szCs w:val="32"/>
                <w:u w:val="single"/>
              </w:rPr>
              <w:t>Evaluation kit</w:t>
            </w:r>
            <w:r w:rsidR="00AF0132" w:rsidRPr="009B75DF">
              <w:rPr>
                <w:rFonts w:ascii="Arial" w:hAnsi="Arial" w:cs="Arial"/>
                <w:color w:val="1F497D"/>
                <w:spacing w:val="-10"/>
                <w:kern w:val="28"/>
                <w:sz w:val="32"/>
                <w:szCs w:val="32"/>
                <w:u w:val="single"/>
              </w:rPr>
              <w:t xml:space="preserve"> initial Setup</w:t>
            </w:r>
          </w:p>
          <w:p w14:paraId="5345D64D" w14:textId="77777777" w:rsidR="00AF0132" w:rsidRPr="00791D31" w:rsidRDefault="00AF0132" w:rsidP="001C63F7">
            <w:pPr>
              <w:pStyle w:val="BodyText"/>
              <w:spacing w:after="0"/>
              <w:ind w:firstLine="360"/>
              <w:jc w:val="left"/>
              <w:rPr>
                <w:sz w:val="28"/>
                <w:szCs w:val="28"/>
                <w:u w:val="single"/>
              </w:rPr>
            </w:pPr>
          </w:p>
          <w:p w14:paraId="7DE8301E" w14:textId="77777777" w:rsidR="00DD5FD8" w:rsidRDefault="00AF0132" w:rsidP="00211E82">
            <w:pPr>
              <w:pStyle w:val="ListParagraph"/>
              <w:numPr>
                <w:ilvl w:val="0"/>
                <w:numId w:val="2"/>
              </w:numPr>
              <w:ind w:left="319" w:hanging="259"/>
              <w:jc w:val="left"/>
              <w:rPr>
                <w:rFonts w:ascii="Arial" w:hAnsi="Arial"/>
                <w:spacing w:val="-5"/>
                <w:sz w:val="22"/>
                <w:szCs w:val="22"/>
              </w:rPr>
            </w:pPr>
            <w:r w:rsidRPr="005B110C">
              <w:rPr>
                <w:rFonts w:ascii="Arial" w:hAnsi="Arial"/>
                <w:spacing w:val="-5"/>
                <w:sz w:val="22"/>
                <w:szCs w:val="22"/>
              </w:rPr>
              <w:t xml:space="preserve">Carefully remove the 7” LCD and </w:t>
            </w:r>
          </w:p>
          <w:p w14:paraId="393B28EE" w14:textId="5AE77E61" w:rsidR="00AF0132" w:rsidRPr="005B110C" w:rsidRDefault="00AF0132" w:rsidP="00DD5FD8">
            <w:pPr>
              <w:pStyle w:val="ListParagraph"/>
              <w:ind w:left="319"/>
              <w:jc w:val="left"/>
              <w:rPr>
                <w:rFonts w:ascii="Arial" w:hAnsi="Arial"/>
                <w:spacing w:val="-5"/>
                <w:sz w:val="22"/>
                <w:szCs w:val="22"/>
              </w:rPr>
            </w:pPr>
            <w:r w:rsidRPr="005B110C">
              <w:rPr>
                <w:rFonts w:ascii="Arial" w:hAnsi="Arial"/>
                <w:spacing w:val="-5"/>
                <w:sz w:val="22"/>
                <w:szCs w:val="22"/>
              </w:rPr>
              <w:t>VAR-</w:t>
            </w:r>
            <w:r w:rsidR="0069794C">
              <w:rPr>
                <w:rFonts w:ascii="Arial" w:hAnsi="Arial"/>
                <w:spacing w:val="-5"/>
                <w:sz w:val="22"/>
                <w:szCs w:val="22"/>
              </w:rPr>
              <w:t>DT8M</w:t>
            </w:r>
            <w:r w:rsidRPr="005B110C">
              <w:rPr>
                <w:rFonts w:ascii="Arial" w:hAnsi="Arial"/>
                <w:spacing w:val="-5"/>
                <w:sz w:val="22"/>
                <w:szCs w:val="22"/>
              </w:rPr>
              <w:t>CustomBoard from the package.</w:t>
            </w:r>
          </w:p>
          <w:p w14:paraId="2D9E0DF3" w14:textId="0F3E6777" w:rsidR="00AF0132" w:rsidRPr="005B110C" w:rsidRDefault="00AF0132" w:rsidP="00211E82">
            <w:pPr>
              <w:pStyle w:val="ListParagraph"/>
              <w:numPr>
                <w:ilvl w:val="0"/>
                <w:numId w:val="2"/>
              </w:numPr>
              <w:ind w:left="319" w:hanging="259"/>
              <w:jc w:val="left"/>
              <w:rPr>
                <w:rFonts w:ascii="Arial" w:hAnsi="Arial"/>
                <w:i/>
                <w:iCs/>
                <w:sz w:val="22"/>
                <w:szCs w:val="22"/>
                <w:u w:val="single"/>
              </w:rPr>
            </w:pPr>
            <w:r w:rsidRPr="005B110C">
              <w:rPr>
                <w:rFonts w:ascii="Arial" w:hAnsi="Arial"/>
                <w:spacing w:val="-5"/>
                <w:sz w:val="22"/>
                <w:szCs w:val="22"/>
              </w:rPr>
              <w:t>Connect the 7” LCD Display and Touch</w:t>
            </w:r>
            <w:r w:rsidR="00BE153B">
              <w:rPr>
                <w:rFonts w:ascii="Arial" w:hAnsi="Arial"/>
                <w:spacing w:val="-5"/>
                <w:sz w:val="22"/>
                <w:szCs w:val="22"/>
              </w:rPr>
              <w:t xml:space="preserve"> cables to the E</w:t>
            </w:r>
            <w:r w:rsidR="00604A84">
              <w:rPr>
                <w:rFonts w:ascii="Arial" w:hAnsi="Arial"/>
                <w:spacing w:val="-5"/>
                <w:sz w:val="22"/>
                <w:szCs w:val="22"/>
              </w:rPr>
              <w:t xml:space="preserve">valuation </w:t>
            </w:r>
            <w:r w:rsidR="00BE153B">
              <w:rPr>
                <w:rFonts w:ascii="Arial" w:hAnsi="Arial"/>
                <w:spacing w:val="-5"/>
                <w:sz w:val="22"/>
                <w:szCs w:val="22"/>
              </w:rPr>
              <w:t>K</w:t>
            </w:r>
            <w:r w:rsidR="00604A84">
              <w:rPr>
                <w:rFonts w:ascii="Arial" w:hAnsi="Arial"/>
                <w:spacing w:val="-5"/>
                <w:sz w:val="22"/>
                <w:szCs w:val="22"/>
              </w:rPr>
              <w:t>it</w:t>
            </w:r>
            <w:r w:rsidR="0099302B">
              <w:rPr>
                <w:rFonts w:ascii="Arial" w:hAnsi="Arial"/>
                <w:spacing w:val="-5"/>
                <w:sz w:val="22"/>
                <w:szCs w:val="22"/>
              </w:rPr>
              <w:t xml:space="preserve"> connectors J</w:t>
            </w:r>
            <w:r w:rsidR="0069794C">
              <w:rPr>
                <w:rFonts w:ascii="Arial" w:hAnsi="Arial"/>
                <w:spacing w:val="-5"/>
                <w:sz w:val="22"/>
                <w:szCs w:val="22"/>
              </w:rPr>
              <w:t>15</w:t>
            </w:r>
            <w:r w:rsidR="0099302B">
              <w:rPr>
                <w:rFonts w:ascii="Arial" w:hAnsi="Arial"/>
                <w:spacing w:val="-5"/>
                <w:sz w:val="22"/>
                <w:szCs w:val="22"/>
              </w:rPr>
              <w:t>, J</w:t>
            </w:r>
            <w:r w:rsidR="0069794C">
              <w:rPr>
                <w:rFonts w:ascii="Arial" w:hAnsi="Arial"/>
                <w:spacing w:val="-5"/>
                <w:sz w:val="22"/>
                <w:szCs w:val="22"/>
              </w:rPr>
              <w:t>18</w:t>
            </w:r>
            <w:r w:rsidRPr="005B110C">
              <w:rPr>
                <w:rFonts w:ascii="Arial" w:hAnsi="Arial"/>
                <w:spacing w:val="-5"/>
                <w:sz w:val="22"/>
                <w:szCs w:val="22"/>
              </w:rPr>
              <w:t xml:space="preserve"> respectively.</w:t>
            </w:r>
          </w:p>
          <w:p w14:paraId="2389F4CD" w14:textId="77777777" w:rsidR="00AF0132" w:rsidRPr="005B110C" w:rsidRDefault="00AF0132" w:rsidP="00115F60">
            <w:pPr>
              <w:pStyle w:val="ListParagraph"/>
              <w:ind w:left="319" w:hanging="7"/>
              <w:jc w:val="left"/>
              <w:rPr>
                <w:rFonts w:ascii="Arial" w:hAnsi="Arial"/>
                <w:spacing w:val="-5"/>
                <w:sz w:val="22"/>
                <w:szCs w:val="22"/>
              </w:rPr>
            </w:pPr>
            <w:r w:rsidRPr="005B110C">
              <w:rPr>
                <w:rFonts w:ascii="Arial" w:hAnsi="Arial"/>
                <w:i/>
                <w:iCs/>
                <w:spacing w:val="-5"/>
                <w:sz w:val="22"/>
                <w:szCs w:val="22"/>
                <w:u w:val="single"/>
              </w:rPr>
              <w:t>Note</w:t>
            </w:r>
            <w:r w:rsidRPr="005B110C">
              <w:rPr>
                <w:rFonts w:ascii="Arial" w:hAnsi="Arial"/>
                <w:spacing w:val="-5"/>
                <w:sz w:val="22"/>
                <w:szCs w:val="22"/>
              </w:rPr>
              <w:t xml:space="preserve">: </w:t>
            </w:r>
          </w:p>
          <w:p w14:paraId="7E8127EC" w14:textId="7BEB55F2" w:rsidR="00211E82" w:rsidRPr="005B110C" w:rsidRDefault="00AF0132" w:rsidP="00115F60">
            <w:pPr>
              <w:pStyle w:val="ListParagraph"/>
              <w:ind w:left="319" w:hanging="7"/>
              <w:jc w:val="left"/>
              <w:rPr>
                <w:rFonts w:ascii="Arial" w:hAnsi="Arial"/>
                <w:i/>
                <w:iCs/>
                <w:spacing w:val="-5"/>
                <w:sz w:val="22"/>
                <w:szCs w:val="22"/>
              </w:rPr>
            </w:pPr>
            <w:r w:rsidRPr="005B110C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>Display cable –</w:t>
            </w:r>
            <w:r w:rsidR="00AF591C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 xml:space="preserve"> </w:t>
            </w:r>
            <w:r w:rsidR="00DD5FD8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>connect the cable</w:t>
            </w:r>
            <w:r w:rsidR="00AF591C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 xml:space="preserve"> with the</w:t>
            </w:r>
            <w:r w:rsidR="00DD5FD8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 xml:space="preserve"> red wire </w:t>
            </w:r>
            <w:r w:rsidR="00AF591C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>on</w:t>
            </w:r>
            <w:r w:rsidR="00DD5FD8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 xml:space="preserve"> </w:t>
            </w:r>
            <w:r w:rsidR="00110697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>pin 1</w:t>
            </w:r>
            <w:r w:rsidR="00AF591C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>.</w:t>
            </w:r>
          </w:p>
          <w:p w14:paraId="3BE58591" w14:textId="305B6770" w:rsidR="00AF0132" w:rsidRDefault="00AF0132" w:rsidP="00115F60">
            <w:pPr>
              <w:pStyle w:val="ListParagraph"/>
              <w:ind w:left="319" w:hanging="7"/>
              <w:jc w:val="left"/>
              <w:rPr>
                <w:rFonts w:ascii="Arial" w:hAnsi="Arial"/>
                <w:i/>
                <w:iCs/>
                <w:spacing w:val="-5"/>
                <w:sz w:val="22"/>
                <w:szCs w:val="22"/>
              </w:rPr>
            </w:pPr>
            <w:r w:rsidRPr="005B110C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 xml:space="preserve">Touch cable – connect </w:t>
            </w:r>
            <w:r w:rsidR="00DD5FD8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 xml:space="preserve">the </w:t>
            </w:r>
            <w:r w:rsidRPr="005B110C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 xml:space="preserve">cable with </w:t>
            </w:r>
            <w:r w:rsidR="00DD5FD8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 xml:space="preserve">the </w:t>
            </w:r>
            <w:r w:rsidRPr="005B110C"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>metal contacts facing down.</w:t>
            </w:r>
          </w:p>
          <w:p w14:paraId="6F41D6D4" w14:textId="5EEA8BAA" w:rsidR="00211E82" w:rsidRPr="005B110C" w:rsidRDefault="00211E82" w:rsidP="00115F60">
            <w:pPr>
              <w:pStyle w:val="ListParagraph"/>
              <w:ind w:left="319" w:hanging="7"/>
              <w:jc w:val="left"/>
              <w:rPr>
                <w:rFonts w:ascii="Arial" w:hAnsi="Arial"/>
                <w:i/>
                <w:iCs/>
                <w:spacing w:val="-5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EB8FC7D" wp14:editId="10B16365">
                  <wp:extent cx="1177747" cy="589691"/>
                  <wp:effectExtent l="0" t="0" r="381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154" cy="613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B70207E" wp14:editId="679B4788">
                  <wp:extent cx="438004" cy="493856"/>
                  <wp:effectExtent l="0" t="0" r="635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18" cy="52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i/>
                <w:iCs/>
                <w:spacing w:val="-5"/>
                <w:sz w:val="22"/>
                <w:szCs w:val="22"/>
              </w:rPr>
              <w:t xml:space="preserve"> 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140A5E" wp14:editId="5ADE8972">
                  <wp:extent cx="567568" cy="496235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86" cy="518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F9E2" w14:textId="77777777" w:rsidR="00B625AE" w:rsidRPr="00B625AE" w:rsidRDefault="00AF0132" w:rsidP="00B625AE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19" w:hanging="259"/>
              <w:rPr>
                <w:rFonts w:asciiTheme="minorBidi" w:hAnsiTheme="minorBidi" w:cstheme="minorBidi"/>
                <w:sz w:val="22"/>
                <w:szCs w:val="22"/>
              </w:rPr>
            </w:pPr>
            <w:r w:rsidRPr="00754F92">
              <w:rPr>
                <w:rFonts w:ascii="Arial" w:hAnsi="Arial"/>
                <w:sz w:val="22"/>
                <w:szCs w:val="22"/>
              </w:rPr>
              <w:t xml:space="preserve">Plug the </w:t>
            </w:r>
            <w:r w:rsidRPr="00754F92">
              <w:rPr>
                <w:rFonts w:ascii="Arial" w:hAnsi="Arial"/>
                <w:spacing w:val="-5"/>
                <w:sz w:val="22"/>
                <w:szCs w:val="22"/>
              </w:rPr>
              <w:t>USB type A to micro B cable bet</w:t>
            </w:r>
            <w:r w:rsidR="00A34629" w:rsidRPr="00754F92">
              <w:rPr>
                <w:rFonts w:ascii="Arial" w:hAnsi="Arial"/>
                <w:spacing w:val="-5"/>
                <w:sz w:val="22"/>
                <w:szCs w:val="22"/>
              </w:rPr>
              <w:t>ween the USB debug connector (J1</w:t>
            </w:r>
            <w:r w:rsidR="00110697" w:rsidRPr="00754F92">
              <w:rPr>
                <w:rFonts w:ascii="Arial" w:hAnsi="Arial"/>
                <w:spacing w:val="-5"/>
                <w:sz w:val="22"/>
                <w:szCs w:val="22"/>
              </w:rPr>
              <w:t>0</w:t>
            </w:r>
            <w:r w:rsidRPr="00754F92">
              <w:rPr>
                <w:rFonts w:ascii="Arial" w:hAnsi="Arial"/>
                <w:spacing w:val="-5"/>
                <w:sz w:val="22"/>
                <w:szCs w:val="22"/>
              </w:rPr>
              <w:t xml:space="preserve">) and </w:t>
            </w:r>
            <w:r w:rsidRPr="00754F92">
              <w:rPr>
                <w:rFonts w:ascii="Arial" w:hAnsi="Arial"/>
                <w:sz w:val="22"/>
                <w:szCs w:val="22"/>
              </w:rPr>
              <w:t>a PC USB port.</w:t>
            </w:r>
          </w:p>
          <w:p w14:paraId="645B6170" w14:textId="62F4554F" w:rsidR="00A56FAF" w:rsidRDefault="00A56FAF" w:rsidP="001D4AEC">
            <w:pPr>
              <w:pStyle w:val="ListParagraph"/>
              <w:autoSpaceDE w:val="0"/>
              <w:autoSpaceDN w:val="0"/>
              <w:adjustRightInd w:val="0"/>
              <w:ind w:left="319"/>
              <w:rPr>
                <w:rFonts w:asciiTheme="minorBidi" w:hAnsiTheme="minorBidi" w:cstheme="minorBidi"/>
                <w:noProof/>
                <w:sz w:val="22"/>
                <w:szCs w:val="22"/>
              </w:rPr>
            </w:pPr>
          </w:p>
          <w:p w14:paraId="3A972318" w14:textId="16F0FEE0" w:rsidR="001D4AEC" w:rsidRPr="001D4AEC" w:rsidRDefault="001D4AEC" w:rsidP="001D4AEC">
            <w:pPr>
              <w:pStyle w:val="ListParagraph"/>
              <w:autoSpaceDE w:val="0"/>
              <w:autoSpaceDN w:val="0"/>
              <w:adjustRightInd w:val="0"/>
              <w:ind w:left="319"/>
              <w:rPr>
                <w:rFonts w:asciiTheme="minorBidi" w:hAnsiTheme="minorBidi" w:cstheme="minorBidi"/>
                <w:sz w:val="22"/>
                <w:szCs w:val="22"/>
              </w:rPr>
            </w:pPr>
          </w:p>
        </w:tc>
      </w:tr>
    </w:tbl>
    <w:p w14:paraId="1460BAED" w14:textId="4C2CD96E" w:rsidR="00AF0132" w:rsidRDefault="00AF0132" w:rsidP="00115F60">
      <w:pPr>
        <w:pStyle w:val="BodyText"/>
        <w:spacing w:after="0"/>
        <w:jc w:val="left"/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sectPr w:rsidR="00AF0132" w:rsidSect="00AF0132">
          <w:type w:val="continuous"/>
          <w:pgSz w:w="11907" w:h="16839" w:code="9"/>
          <w:pgMar w:top="720" w:right="720" w:bottom="720" w:left="720" w:header="284" w:footer="671" w:gutter="0"/>
          <w:cols w:space="360"/>
          <w:docGrid w:linePitch="218"/>
        </w:sectPr>
      </w:pPr>
    </w:p>
    <w:p w14:paraId="5DEFC6F3" w14:textId="02622436" w:rsidR="005C0BF1" w:rsidRDefault="005C0BF1" w:rsidP="005C0BF1">
      <w:pPr>
        <w:pStyle w:val="BodyText"/>
        <w:ind w:left="360"/>
        <w:jc w:val="left"/>
        <w:rPr>
          <w:u w:val="single"/>
        </w:rPr>
      </w:pP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lastRenderedPageBreak/>
        <w:t xml:space="preserve">Setting the </w:t>
      </w:r>
      <w:r w:rsidR="009E16B9"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h</w:t>
      </w: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 xml:space="preserve">ost PC for </w:t>
      </w:r>
      <w:r w:rsidR="009E16B9"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d</w:t>
      </w: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ebug</w:t>
      </w:r>
    </w:p>
    <w:p w14:paraId="52B0429A" w14:textId="55533CA4" w:rsidR="005C0BF1" w:rsidRPr="005B54F8" w:rsidRDefault="005C0BF1" w:rsidP="00816FEC">
      <w:pPr>
        <w:pStyle w:val="ListParagraph"/>
        <w:numPr>
          <w:ilvl w:val="0"/>
          <w:numId w:val="9"/>
        </w:numPr>
        <w:ind w:hanging="294"/>
        <w:jc w:val="left"/>
        <w:rPr>
          <w:rStyle w:val="Hyperlink"/>
          <w:rFonts w:ascii="Arial" w:hAnsi="Arial" w:cs="Arial"/>
          <w:color w:val="auto"/>
          <w:sz w:val="22"/>
          <w:szCs w:val="22"/>
          <w:u w:val="none"/>
        </w:rPr>
      </w:pPr>
      <w:r w:rsidRPr="006B3C60">
        <w:rPr>
          <w:rFonts w:ascii="Arial" w:hAnsi="Arial"/>
          <w:sz w:val="22"/>
          <w:szCs w:val="22"/>
        </w:rPr>
        <w:t xml:space="preserve">Download any PC terminal </w:t>
      </w:r>
      <w:r w:rsidR="00AF591C">
        <w:rPr>
          <w:rFonts w:ascii="Arial" w:hAnsi="Arial"/>
          <w:sz w:val="22"/>
          <w:szCs w:val="22"/>
        </w:rPr>
        <w:t>software</w:t>
      </w:r>
      <w:r w:rsidRPr="006B3C60">
        <w:rPr>
          <w:rFonts w:ascii="Arial" w:hAnsi="Arial"/>
          <w:sz w:val="22"/>
          <w:szCs w:val="22"/>
        </w:rPr>
        <w:t xml:space="preserve"> </w:t>
      </w:r>
      <w:r w:rsidR="00AF591C">
        <w:rPr>
          <w:rFonts w:ascii="Arial" w:hAnsi="Arial"/>
          <w:sz w:val="22"/>
          <w:szCs w:val="22"/>
        </w:rPr>
        <w:t xml:space="preserve">(e.g. </w:t>
      </w:r>
      <w:hyperlink r:id="rId16" w:history="1">
        <w:r w:rsidRPr="006B3C60">
          <w:rPr>
            <w:rStyle w:val="Hyperlink"/>
            <w:rFonts w:ascii="Arial" w:hAnsi="Arial" w:cs="Arial"/>
            <w:sz w:val="22"/>
            <w:szCs w:val="22"/>
          </w:rPr>
          <w:t>Putty</w:t>
        </w:r>
      </w:hyperlink>
      <w:r w:rsidR="00AF591C">
        <w:rPr>
          <w:rFonts w:ascii="Arial" w:hAnsi="Arial"/>
          <w:sz w:val="22"/>
          <w:szCs w:val="22"/>
        </w:rPr>
        <w:t>)</w:t>
      </w:r>
      <w:r w:rsidR="00AF591C" w:rsidRPr="006B3C60">
        <w:rPr>
          <w:rFonts w:ascii="Arial" w:hAnsi="Arial"/>
          <w:sz w:val="22"/>
          <w:szCs w:val="22"/>
        </w:rPr>
        <w:t>.</w:t>
      </w:r>
    </w:p>
    <w:p w14:paraId="4EF7DE1E" w14:textId="70F81DAA" w:rsidR="005C0BF1" w:rsidRPr="006B3C60" w:rsidRDefault="005C0BF1" w:rsidP="00816FEC">
      <w:pPr>
        <w:pStyle w:val="ListParagraph"/>
        <w:numPr>
          <w:ilvl w:val="0"/>
          <w:numId w:val="9"/>
        </w:numPr>
        <w:ind w:hanging="294"/>
        <w:jc w:val="left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Set </w:t>
      </w:r>
      <w:r w:rsidR="00AF591C">
        <w:rPr>
          <w:rFonts w:ascii="Arial" w:hAnsi="Arial"/>
          <w:sz w:val="22"/>
          <w:szCs w:val="22"/>
        </w:rPr>
        <w:t xml:space="preserve">the </w:t>
      </w:r>
      <w:r>
        <w:rPr>
          <w:rFonts w:ascii="Arial" w:hAnsi="Arial"/>
          <w:sz w:val="22"/>
          <w:szCs w:val="22"/>
        </w:rPr>
        <w:t>PC terminal s</w:t>
      </w:r>
      <w:r w:rsidRPr="006B3C60">
        <w:rPr>
          <w:rFonts w:ascii="Arial" w:hAnsi="Arial"/>
          <w:sz w:val="22"/>
          <w:szCs w:val="22"/>
        </w:rPr>
        <w:t>oftware parameters</w:t>
      </w:r>
      <w:r>
        <w:rPr>
          <w:rFonts w:ascii="Arial" w:hAnsi="Arial"/>
          <w:sz w:val="22"/>
          <w:szCs w:val="22"/>
        </w:rPr>
        <w:t xml:space="preserve"> as follows:</w:t>
      </w:r>
      <w:r w:rsidRPr="006B3C60">
        <w:rPr>
          <w:rFonts w:ascii="Arial" w:hAnsi="Arial"/>
          <w:sz w:val="22"/>
          <w:szCs w:val="22"/>
        </w:rPr>
        <w:t xml:space="preserve"> </w:t>
      </w:r>
    </w:p>
    <w:p w14:paraId="16110C61" w14:textId="77777777" w:rsidR="005C0BF1" w:rsidRPr="006B3C60" w:rsidRDefault="005C0BF1" w:rsidP="00816FEC">
      <w:pPr>
        <w:pStyle w:val="ListParagraph"/>
        <w:ind w:left="1014" w:hanging="294"/>
        <w:jc w:val="left"/>
        <w:rPr>
          <w:rFonts w:ascii="Arial" w:hAnsi="Arial"/>
          <w:sz w:val="22"/>
          <w:szCs w:val="22"/>
        </w:rPr>
      </w:pPr>
      <w:r w:rsidRPr="006B3C60">
        <w:rPr>
          <w:rFonts w:ascii="Arial" w:hAnsi="Arial"/>
          <w:sz w:val="22"/>
          <w:szCs w:val="22"/>
        </w:rPr>
        <w:t xml:space="preserve">- Baud Rate: 115200 </w:t>
      </w:r>
    </w:p>
    <w:p w14:paraId="271492CC" w14:textId="77777777" w:rsidR="005C0BF1" w:rsidRPr="006B3C60" w:rsidRDefault="005C0BF1" w:rsidP="00816FEC">
      <w:pPr>
        <w:pStyle w:val="ListParagraph"/>
        <w:ind w:left="1014" w:hanging="294"/>
        <w:jc w:val="left"/>
        <w:rPr>
          <w:rFonts w:ascii="Arial" w:hAnsi="Arial"/>
          <w:sz w:val="22"/>
          <w:szCs w:val="22"/>
        </w:rPr>
      </w:pPr>
      <w:r w:rsidRPr="006B3C60">
        <w:rPr>
          <w:rFonts w:ascii="Arial" w:hAnsi="Arial"/>
          <w:sz w:val="22"/>
          <w:szCs w:val="22"/>
        </w:rPr>
        <w:t>- Data</w:t>
      </w:r>
      <w:r>
        <w:rPr>
          <w:rFonts w:ascii="Arial" w:hAnsi="Arial"/>
          <w:sz w:val="22"/>
          <w:szCs w:val="22"/>
        </w:rPr>
        <w:t xml:space="preserve"> bits</w:t>
      </w:r>
      <w:r w:rsidRPr="006B3C60">
        <w:rPr>
          <w:rFonts w:ascii="Arial" w:hAnsi="Arial"/>
          <w:sz w:val="22"/>
          <w:szCs w:val="22"/>
        </w:rPr>
        <w:t>:</w:t>
      </w:r>
      <w:r>
        <w:rPr>
          <w:rFonts w:ascii="Arial" w:hAnsi="Arial"/>
          <w:sz w:val="22"/>
          <w:szCs w:val="22"/>
        </w:rPr>
        <w:t xml:space="preserve"> 8 </w:t>
      </w:r>
      <w:r w:rsidRPr="006B3C60">
        <w:rPr>
          <w:rFonts w:ascii="Arial" w:hAnsi="Arial"/>
          <w:sz w:val="22"/>
          <w:szCs w:val="22"/>
        </w:rPr>
        <w:t xml:space="preserve"> </w:t>
      </w:r>
    </w:p>
    <w:p w14:paraId="5B50605E" w14:textId="77777777" w:rsidR="005C0BF1" w:rsidRDefault="005C0BF1" w:rsidP="00816FEC">
      <w:pPr>
        <w:pStyle w:val="ListParagraph"/>
        <w:ind w:left="1014" w:hanging="294"/>
        <w:jc w:val="left"/>
        <w:rPr>
          <w:rFonts w:ascii="Arial" w:hAnsi="Arial"/>
          <w:sz w:val="22"/>
          <w:szCs w:val="22"/>
        </w:rPr>
      </w:pPr>
      <w:r w:rsidRPr="006B3C60">
        <w:rPr>
          <w:rFonts w:ascii="Arial" w:hAnsi="Arial"/>
          <w:sz w:val="22"/>
          <w:szCs w:val="22"/>
        </w:rPr>
        <w:t>- Stop bit</w:t>
      </w:r>
      <w:r>
        <w:rPr>
          <w:rFonts w:ascii="Arial" w:hAnsi="Arial"/>
          <w:sz w:val="22"/>
          <w:szCs w:val="22"/>
        </w:rPr>
        <w:t>s</w:t>
      </w:r>
      <w:r w:rsidRPr="006B3C60">
        <w:rPr>
          <w:rFonts w:ascii="Arial" w:hAnsi="Arial"/>
          <w:sz w:val="22"/>
          <w:szCs w:val="22"/>
        </w:rPr>
        <w:t xml:space="preserve">: 1 </w:t>
      </w:r>
    </w:p>
    <w:p w14:paraId="358DE232" w14:textId="77777777" w:rsidR="005C0BF1" w:rsidRPr="006B3C60" w:rsidRDefault="005C0BF1" w:rsidP="00816FEC">
      <w:pPr>
        <w:pStyle w:val="ListParagraph"/>
        <w:ind w:left="1014" w:hanging="294"/>
        <w:jc w:val="left"/>
        <w:rPr>
          <w:rFonts w:ascii="Arial" w:hAnsi="Arial"/>
          <w:sz w:val="22"/>
          <w:szCs w:val="22"/>
        </w:rPr>
      </w:pPr>
      <w:r w:rsidRPr="006B3C60">
        <w:rPr>
          <w:rFonts w:ascii="Arial" w:hAnsi="Arial"/>
          <w:sz w:val="22"/>
          <w:szCs w:val="22"/>
        </w:rPr>
        <w:t xml:space="preserve">- Parity: None </w:t>
      </w:r>
    </w:p>
    <w:p w14:paraId="1F2B6F28" w14:textId="77777777" w:rsidR="005C0BF1" w:rsidRDefault="005C0BF1" w:rsidP="00816FEC">
      <w:pPr>
        <w:pStyle w:val="ListParagraph"/>
        <w:ind w:left="1014" w:hanging="294"/>
        <w:jc w:val="left"/>
        <w:rPr>
          <w:rFonts w:ascii="Arial" w:hAnsi="Arial"/>
          <w:sz w:val="22"/>
          <w:szCs w:val="22"/>
        </w:rPr>
      </w:pPr>
      <w:r w:rsidRPr="006B3C60">
        <w:rPr>
          <w:rFonts w:ascii="Arial" w:hAnsi="Arial"/>
          <w:sz w:val="22"/>
          <w:szCs w:val="22"/>
        </w:rPr>
        <w:t xml:space="preserve">- Flow Control: None </w:t>
      </w:r>
    </w:p>
    <w:p w14:paraId="605426F3" w14:textId="72F96F97" w:rsidR="00BA3972" w:rsidRDefault="00AF591C" w:rsidP="00BA3972">
      <w:pPr>
        <w:pStyle w:val="BodyText"/>
        <w:ind w:left="360"/>
        <w:jc w:val="left"/>
        <w:rPr>
          <w:u w:val="single"/>
        </w:rPr>
      </w:pP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Booting from eMMC</w:t>
      </w:r>
    </w:p>
    <w:p w14:paraId="689655EA" w14:textId="4DC3BA53" w:rsidR="000F7694" w:rsidRPr="00816FEC" w:rsidRDefault="006E0B66" w:rsidP="007971FF">
      <w:pPr>
        <w:pStyle w:val="ListParagraph"/>
        <w:numPr>
          <w:ilvl w:val="0"/>
          <w:numId w:val="7"/>
        </w:numPr>
        <w:ind w:hanging="294"/>
        <w:jc w:val="left"/>
        <w:rPr>
          <w:rFonts w:ascii="Arial" w:hAnsi="Arial"/>
          <w:sz w:val="22"/>
          <w:szCs w:val="22"/>
        </w:rPr>
      </w:pPr>
      <w:r w:rsidRPr="00816FEC">
        <w:rPr>
          <w:rFonts w:ascii="Arial" w:hAnsi="Arial"/>
          <w:sz w:val="22"/>
          <w:szCs w:val="22"/>
        </w:rPr>
        <w:t xml:space="preserve">For </w:t>
      </w:r>
      <w:r w:rsidR="0093390E" w:rsidRPr="00816FEC">
        <w:rPr>
          <w:rFonts w:ascii="Arial" w:hAnsi="Arial"/>
          <w:sz w:val="22"/>
          <w:szCs w:val="22"/>
        </w:rPr>
        <w:t>internal</w:t>
      </w:r>
      <w:r w:rsidR="0079482E" w:rsidRPr="00816FEC">
        <w:rPr>
          <w:rFonts w:ascii="Arial" w:hAnsi="Arial"/>
          <w:sz w:val="22"/>
          <w:szCs w:val="22"/>
        </w:rPr>
        <w:t xml:space="preserve"> </w:t>
      </w:r>
      <w:r w:rsidRPr="00816FEC">
        <w:rPr>
          <w:rFonts w:ascii="Arial" w:hAnsi="Arial"/>
          <w:sz w:val="22"/>
          <w:szCs w:val="22"/>
        </w:rPr>
        <w:t xml:space="preserve">boot: </w:t>
      </w:r>
      <w:r w:rsidR="0079482E" w:rsidRPr="00816FEC">
        <w:rPr>
          <w:rFonts w:ascii="Arial" w:hAnsi="Arial"/>
          <w:sz w:val="22"/>
          <w:szCs w:val="22"/>
          <w:u w:val="single"/>
        </w:rPr>
        <w:t xml:space="preserve"> </w:t>
      </w:r>
      <w:r w:rsidR="00816FEC">
        <w:rPr>
          <w:rFonts w:ascii="Arial" w:hAnsi="Arial"/>
          <w:sz w:val="22"/>
          <w:szCs w:val="22"/>
          <w:u w:val="single"/>
        </w:rPr>
        <w:br/>
      </w:r>
      <w:r w:rsidR="007B6E88" w:rsidRPr="00816FEC">
        <w:rPr>
          <w:rFonts w:ascii="Arial" w:hAnsi="Arial"/>
          <w:sz w:val="22"/>
          <w:szCs w:val="22"/>
        </w:rPr>
        <w:t xml:space="preserve">Set </w:t>
      </w:r>
      <w:r w:rsidR="00DD5FD8" w:rsidRPr="00816FEC">
        <w:rPr>
          <w:rFonts w:ascii="Arial" w:hAnsi="Arial"/>
          <w:sz w:val="22"/>
          <w:szCs w:val="22"/>
        </w:rPr>
        <w:t xml:space="preserve">the </w:t>
      </w:r>
      <w:r w:rsidR="007B6E88" w:rsidRPr="00816FEC">
        <w:rPr>
          <w:rFonts w:ascii="Arial" w:hAnsi="Arial"/>
          <w:sz w:val="22"/>
          <w:szCs w:val="22"/>
        </w:rPr>
        <w:t>Boot select switch (</w:t>
      </w:r>
      <w:r w:rsidRPr="00816FEC">
        <w:rPr>
          <w:rFonts w:ascii="Arial" w:hAnsi="Arial"/>
          <w:sz w:val="22"/>
          <w:szCs w:val="22"/>
        </w:rPr>
        <w:t>SW7</w:t>
      </w:r>
      <w:r w:rsidR="000F7694" w:rsidRPr="00816FEC">
        <w:rPr>
          <w:rFonts w:ascii="Arial" w:hAnsi="Arial"/>
          <w:sz w:val="22"/>
          <w:szCs w:val="22"/>
        </w:rPr>
        <w:t>)</w:t>
      </w:r>
      <w:r w:rsidRPr="00816FEC">
        <w:rPr>
          <w:rFonts w:ascii="Arial" w:hAnsi="Arial"/>
          <w:sz w:val="22"/>
          <w:szCs w:val="22"/>
        </w:rPr>
        <w:t xml:space="preserve"> to </w:t>
      </w:r>
      <w:r w:rsidR="00460637" w:rsidRPr="00816FEC">
        <w:rPr>
          <w:rFonts w:ascii="Arial" w:hAnsi="Arial"/>
          <w:sz w:val="22"/>
          <w:szCs w:val="22"/>
        </w:rPr>
        <w:t>eMMC</w:t>
      </w:r>
      <w:r w:rsidRPr="00816FEC">
        <w:rPr>
          <w:rFonts w:ascii="Arial" w:hAnsi="Arial"/>
          <w:sz w:val="22"/>
          <w:szCs w:val="22"/>
        </w:rPr>
        <w:t xml:space="preserve"> position </w:t>
      </w:r>
      <w:r w:rsidR="00DD5FD8" w:rsidRPr="00816FEC">
        <w:rPr>
          <w:rFonts w:ascii="Arial" w:hAnsi="Arial"/>
          <w:sz w:val="22"/>
          <w:szCs w:val="22"/>
        </w:rPr>
        <w:t xml:space="preserve">to </w:t>
      </w:r>
      <w:r w:rsidR="000F7694" w:rsidRPr="00816FEC">
        <w:rPr>
          <w:rFonts w:ascii="Arial" w:hAnsi="Arial"/>
          <w:sz w:val="22"/>
          <w:szCs w:val="22"/>
        </w:rPr>
        <w:t>boot from</w:t>
      </w:r>
      <w:r w:rsidR="00C3790C" w:rsidRPr="00816FEC">
        <w:rPr>
          <w:rFonts w:ascii="Arial" w:hAnsi="Arial"/>
          <w:sz w:val="22"/>
          <w:szCs w:val="22"/>
        </w:rPr>
        <w:t xml:space="preserve"> </w:t>
      </w:r>
      <w:r w:rsidR="00DD5FD8" w:rsidRPr="00816FEC">
        <w:rPr>
          <w:rFonts w:ascii="Arial" w:hAnsi="Arial"/>
          <w:sz w:val="22"/>
          <w:szCs w:val="22"/>
        </w:rPr>
        <w:t xml:space="preserve">the </w:t>
      </w:r>
      <w:r w:rsidR="000F7694" w:rsidRPr="00816FEC">
        <w:rPr>
          <w:rFonts w:ascii="Arial" w:hAnsi="Arial"/>
          <w:sz w:val="22"/>
          <w:szCs w:val="22"/>
        </w:rPr>
        <w:t>DART-</w:t>
      </w:r>
      <w:r w:rsidRPr="00816FEC">
        <w:rPr>
          <w:rFonts w:ascii="Arial" w:hAnsi="Arial"/>
          <w:sz w:val="22"/>
          <w:szCs w:val="22"/>
        </w:rPr>
        <w:t>MX8M</w:t>
      </w:r>
      <w:r w:rsidR="0093390E" w:rsidRPr="00816FEC">
        <w:rPr>
          <w:rFonts w:ascii="Arial" w:hAnsi="Arial"/>
          <w:sz w:val="22"/>
          <w:szCs w:val="22"/>
        </w:rPr>
        <w:t>-MINI</w:t>
      </w:r>
      <w:r w:rsidR="000F7694" w:rsidRPr="00816FEC">
        <w:rPr>
          <w:rFonts w:ascii="Arial" w:hAnsi="Arial"/>
          <w:sz w:val="22"/>
          <w:szCs w:val="22"/>
        </w:rPr>
        <w:t xml:space="preserve"> </w:t>
      </w:r>
      <w:r w:rsidR="0093390E" w:rsidRPr="00816FEC">
        <w:rPr>
          <w:rFonts w:ascii="Arial" w:hAnsi="Arial"/>
          <w:sz w:val="22"/>
          <w:szCs w:val="22"/>
        </w:rPr>
        <w:t>internal storage</w:t>
      </w:r>
      <w:r w:rsidR="000F7694" w:rsidRPr="00816FEC">
        <w:rPr>
          <w:rFonts w:ascii="Arial" w:hAnsi="Arial"/>
          <w:sz w:val="22"/>
          <w:szCs w:val="22"/>
        </w:rPr>
        <w:t>.</w:t>
      </w:r>
    </w:p>
    <w:p w14:paraId="6A6AD07D" w14:textId="77777777" w:rsidR="007B6E88" w:rsidRDefault="006E0B66" w:rsidP="00816FEC">
      <w:pPr>
        <w:pStyle w:val="ListParagraph"/>
        <w:numPr>
          <w:ilvl w:val="0"/>
          <w:numId w:val="7"/>
        </w:numPr>
        <w:ind w:hanging="294"/>
        <w:jc w:val="left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P</w:t>
      </w:r>
      <w:r w:rsidR="007B6E88" w:rsidRPr="007B6E88">
        <w:rPr>
          <w:rFonts w:ascii="Arial" w:hAnsi="Arial"/>
          <w:sz w:val="22"/>
          <w:szCs w:val="22"/>
        </w:rPr>
        <w:t>lug the wall adapter</w:t>
      </w:r>
      <w:r w:rsidR="00A34629">
        <w:rPr>
          <w:rFonts w:ascii="Arial" w:hAnsi="Arial"/>
          <w:sz w:val="22"/>
          <w:szCs w:val="22"/>
        </w:rPr>
        <w:t xml:space="preserve"> into the 5V power jack (J</w:t>
      </w:r>
      <w:r>
        <w:rPr>
          <w:rFonts w:ascii="Arial" w:hAnsi="Arial"/>
          <w:sz w:val="22"/>
          <w:szCs w:val="22"/>
        </w:rPr>
        <w:t>4</w:t>
      </w:r>
      <w:r w:rsidR="007B6E88" w:rsidRPr="007B6E88">
        <w:rPr>
          <w:rFonts w:ascii="Arial" w:hAnsi="Arial"/>
          <w:sz w:val="22"/>
          <w:szCs w:val="22"/>
        </w:rPr>
        <w:t>) and to a 120VAC~240VAC power source.</w:t>
      </w:r>
    </w:p>
    <w:p w14:paraId="1ECD4D7D" w14:textId="77777777" w:rsidR="006E0B66" w:rsidRPr="007B6E88" w:rsidRDefault="006E0B66" w:rsidP="00816FEC">
      <w:pPr>
        <w:pStyle w:val="ListParagraph"/>
        <w:numPr>
          <w:ilvl w:val="0"/>
          <w:numId w:val="7"/>
        </w:numPr>
        <w:ind w:hanging="294"/>
        <w:jc w:val="left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Set Power ON switch to ON state.</w:t>
      </w:r>
    </w:p>
    <w:p w14:paraId="45227479" w14:textId="76593A0C" w:rsidR="000F7694" w:rsidRDefault="000F7694" w:rsidP="00816FEC">
      <w:pPr>
        <w:pStyle w:val="ListParagraph"/>
        <w:numPr>
          <w:ilvl w:val="0"/>
          <w:numId w:val="7"/>
        </w:numPr>
        <w:ind w:hanging="294"/>
        <w:jc w:val="left"/>
        <w:rPr>
          <w:rFonts w:ascii="Arial" w:hAnsi="Arial"/>
          <w:sz w:val="22"/>
          <w:szCs w:val="22"/>
        </w:rPr>
      </w:pPr>
      <w:r w:rsidRPr="006B3C60">
        <w:rPr>
          <w:rFonts w:ascii="Arial" w:hAnsi="Arial"/>
          <w:sz w:val="22"/>
          <w:szCs w:val="22"/>
        </w:rPr>
        <w:t xml:space="preserve">Boot messages </w:t>
      </w:r>
      <w:r w:rsidR="00DD5FD8">
        <w:rPr>
          <w:rFonts w:ascii="Arial" w:hAnsi="Arial"/>
          <w:sz w:val="22"/>
          <w:szCs w:val="22"/>
        </w:rPr>
        <w:t>should be</w:t>
      </w:r>
      <w:r w:rsidRPr="006B3C60">
        <w:rPr>
          <w:rFonts w:ascii="Arial" w:hAnsi="Arial"/>
          <w:sz w:val="22"/>
          <w:szCs w:val="22"/>
        </w:rPr>
        <w:t xml:space="preserve"> printed within </w:t>
      </w:r>
      <w:r w:rsidR="00DD5FD8">
        <w:rPr>
          <w:rFonts w:ascii="Arial" w:hAnsi="Arial"/>
          <w:sz w:val="22"/>
          <w:szCs w:val="22"/>
        </w:rPr>
        <w:t xml:space="preserve">the </w:t>
      </w:r>
      <w:r w:rsidRPr="006B3C60">
        <w:rPr>
          <w:rFonts w:ascii="Arial" w:hAnsi="Arial"/>
          <w:sz w:val="22"/>
          <w:szCs w:val="22"/>
        </w:rPr>
        <w:t xml:space="preserve">PC terminal window. </w:t>
      </w:r>
    </w:p>
    <w:p w14:paraId="25BE6D46" w14:textId="77777777" w:rsidR="00B36D6B" w:rsidRDefault="00BA3972" w:rsidP="00B36D6B">
      <w:pPr>
        <w:pStyle w:val="BodyText"/>
        <w:ind w:left="360"/>
        <w:jc w:val="left"/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</w:pP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 xml:space="preserve">Booting from </w:t>
      </w:r>
      <w:r w:rsidR="009E16B9"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 xml:space="preserve">a </w:t>
      </w: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 xml:space="preserve">micro SD </w:t>
      </w:r>
      <w:r w:rsidR="009E16B9"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c</w:t>
      </w: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ard</w:t>
      </w:r>
    </w:p>
    <w:p w14:paraId="4B250014" w14:textId="77777777" w:rsidR="00B36D6B" w:rsidRDefault="000F7694" w:rsidP="00B36D6B">
      <w:pPr>
        <w:pStyle w:val="BodyText"/>
        <w:ind w:left="360"/>
        <w:jc w:val="left"/>
        <w:rPr>
          <w:rFonts w:ascii="Arial" w:hAnsi="Arial"/>
          <w:color w:val="000000"/>
          <w:sz w:val="22"/>
          <w:szCs w:val="22"/>
        </w:rPr>
      </w:pPr>
      <w:r w:rsidRPr="009E0E8A">
        <w:rPr>
          <w:rFonts w:ascii="Arial" w:hAnsi="Arial"/>
          <w:color w:val="000000"/>
          <w:sz w:val="22"/>
          <w:szCs w:val="22"/>
        </w:rPr>
        <w:t xml:space="preserve">The microSD card is supplied within the package. </w:t>
      </w:r>
      <w:r w:rsidR="00EF15AF">
        <w:rPr>
          <w:rFonts w:ascii="Arial" w:hAnsi="Arial"/>
          <w:color w:val="000000"/>
          <w:sz w:val="22"/>
          <w:szCs w:val="22"/>
        </w:rPr>
        <w:t xml:space="preserve">Updated SD card </w:t>
      </w:r>
      <w:r w:rsidRPr="009E0E8A">
        <w:rPr>
          <w:rFonts w:ascii="Arial" w:hAnsi="Arial"/>
          <w:color w:val="000000"/>
          <w:sz w:val="22"/>
          <w:szCs w:val="22"/>
        </w:rPr>
        <w:t>image</w:t>
      </w:r>
      <w:r w:rsidR="00EF15AF">
        <w:rPr>
          <w:rFonts w:ascii="Arial" w:hAnsi="Arial"/>
          <w:color w:val="000000"/>
          <w:sz w:val="22"/>
          <w:szCs w:val="22"/>
        </w:rPr>
        <w:t>s</w:t>
      </w:r>
      <w:r w:rsidRPr="009E0E8A">
        <w:rPr>
          <w:rFonts w:ascii="Arial" w:hAnsi="Arial"/>
          <w:color w:val="000000"/>
          <w:sz w:val="22"/>
          <w:szCs w:val="22"/>
        </w:rPr>
        <w:t xml:space="preserve"> can also </w:t>
      </w:r>
      <w:r w:rsidR="00EF15AF" w:rsidRPr="009E0E8A">
        <w:rPr>
          <w:rFonts w:ascii="Arial" w:hAnsi="Arial"/>
          <w:color w:val="000000"/>
          <w:sz w:val="22"/>
          <w:szCs w:val="22"/>
        </w:rPr>
        <w:t xml:space="preserve">be </w:t>
      </w:r>
      <w:r w:rsidRPr="009E0E8A">
        <w:rPr>
          <w:rFonts w:ascii="Arial" w:hAnsi="Arial"/>
          <w:color w:val="000000"/>
          <w:sz w:val="22"/>
          <w:szCs w:val="22"/>
        </w:rPr>
        <w:t xml:space="preserve">downloaded from </w:t>
      </w:r>
      <w:r w:rsidR="00EF15AF">
        <w:rPr>
          <w:rFonts w:ascii="Arial" w:hAnsi="Arial"/>
          <w:color w:val="000000"/>
          <w:sz w:val="22"/>
          <w:szCs w:val="22"/>
        </w:rPr>
        <w:t xml:space="preserve">the </w:t>
      </w:r>
      <w:r w:rsidRPr="009E0E8A">
        <w:rPr>
          <w:rFonts w:ascii="Arial" w:hAnsi="Arial"/>
          <w:color w:val="000000"/>
          <w:sz w:val="22"/>
          <w:szCs w:val="22"/>
        </w:rPr>
        <w:t xml:space="preserve">Variscite FTP </w:t>
      </w:r>
      <w:r w:rsidR="00EF15AF">
        <w:rPr>
          <w:rFonts w:ascii="Arial" w:hAnsi="Arial"/>
          <w:color w:val="000000"/>
          <w:sz w:val="22"/>
          <w:szCs w:val="22"/>
        </w:rPr>
        <w:t>server.</w:t>
      </w:r>
    </w:p>
    <w:p w14:paraId="6A1F1368" w14:textId="70BE2F2F" w:rsidR="00EF15AF" w:rsidRPr="009E0E8A" w:rsidRDefault="00EF15AF" w:rsidP="00B36D6B">
      <w:pPr>
        <w:pStyle w:val="BodyText"/>
        <w:ind w:left="360"/>
        <w:jc w:val="left"/>
        <w:rPr>
          <w:rFonts w:ascii="Arial" w:hAnsi="Arial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 xml:space="preserve">See more details in the </w:t>
      </w:r>
      <w:r w:rsidR="009E16B9">
        <w:rPr>
          <w:rFonts w:ascii="Arial" w:hAnsi="Arial" w:cs="Arial"/>
          <w:color w:val="000000"/>
          <w:spacing w:val="0"/>
          <w:sz w:val="22"/>
          <w:szCs w:val="22"/>
          <w:lang w:bidi="he-IL"/>
        </w:rPr>
        <w:t xml:space="preserve">recovery SD card section </w:t>
      </w:r>
      <w:r w:rsidR="009E16B9">
        <w:rPr>
          <w:rFonts w:ascii="Arial" w:hAnsi="Arial"/>
          <w:color w:val="000000"/>
          <w:sz w:val="22"/>
          <w:szCs w:val="22"/>
        </w:rPr>
        <w:t xml:space="preserve">in the </w:t>
      </w:r>
      <w:r>
        <w:rPr>
          <w:rFonts w:ascii="Arial" w:hAnsi="Arial"/>
          <w:color w:val="000000"/>
          <w:sz w:val="22"/>
          <w:szCs w:val="22"/>
        </w:rPr>
        <w:t>Variscite Wiki pages.</w:t>
      </w:r>
    </w:p>
    <w:p w14:paraId="78A4CA03" w14:textId="77777777" w:rsidR="000F7694" w:rsidRPr="00A22F47" w:rsidRDefault="000F7694" w:rsidP="000F7694">
      <w:pPr>
        <w:pStyle w:val="BodyText"/>
        <w:spacing w:after="0"/>
        <w:ind w:firstLine="720"/>
        <w:rPr>
          <w:sz w:val="22"/>
          <w:szCs w:val="22"/>
        </w:rPr>
      </w:pPr>
    </w:p>
    <w:p w14:paraId="64E6BE83" w14:textId="77777777" w:rsidR="009B75DF" w:rsidRPr="006E0B66" w:rsidRDefault="006E0B66" w:rsidP="00816FEC">
      <w:pPr>
        <w:pStyle w:val="ListParagraph"/>
        <w:numPr>
          <w:ilvl w:val="0"/>
          <w:numId w:val="11"/>
        </w:numPr>
        <w:ind w:hanging="294"/>
        <w:jc w:val="left"/>
        <w:rPr>
          <w:rFonts w:ascii="Arial" w:hAnsi="Arial"/>
          <w:sz w:val="22"/>
          <w:szCs w:val="22"/>
        </w:rPr>
      </w:pPr>
      <w:r w:rsidRPr="006E0B66">
        <w:rPr>
          <w:rFonts w:ascii="Arial" w:hAnsi="Arial"/>
          <w:spacing w:val="-5"/>
          <w:sz w:val="22"/>
          <w:szCs w:val="22"/>
        </w:rPr>
        <w:t>Set Power ON (SW4) to o</w:t>
      </w:r>
      <w:r w:rsidR="007B6E88" w:rsidRPr="006E0B66">
        <w:rPr>
          <w:rFonts w:ascii="Arial" w:hAnsi="Arial"/>
          <w:spacing w:val="-5"/>
          <w:sz w:val="22"/>
          <w:szCs w:val="22"/>
        </w:rPr>
        <w:t xml:space="preserve">ff </w:t>
      </w:r>
      <w:r w:rsidRPr="006E0B66">
        <w:rPr>
          <w:rFonts w:ascii="Arial" w:hAnsi="Arial"/>
          <w:spacing w:val="-5"/>
          <w:sz w:val="22"/>
          <w:szCs w:val="22"/>
        </w:rPr>
        <w:t xml:space="preserve">state. </w:t>
      </w:r>
    </w:p>
    <w:p w14:paraId="03279750" w14:textId="3F93ED0E" w:rsidR="00983E84" w:rsidRPr="009B75DF" w:rsidRDefault="00E31259" w:rsidP="00816FEC">
      <w:pPr>
        <w:pStyle w:val="ListParagraph"/>
        <w:numPr>
          <w:ilvl w:val="0"/>
          <w:numId w:val="11"/>
        </w:numPr>
        <w:ind w:hanging="294"/>
        <w:jc w:val="left"/>
        <w:rPr>
          <w:rFonts w:ascii="Arial" w:hAnsi="Arial"/>
          <w:sz w:val="22"/>
          <w:szCs w:val="22"/>
        </w:rPr>
      </w:pPr>
      <w:r w:rsidRPr="00983E84">
        <w:rPr>
          <w:rFonts w:ascii="Arial" w:hAnsi="Arial"/>
          <w:spacing w:val="-5"/>
          <w:sz w:val="22"/>
          <w:szCs w:val="22"/>
        </w:rPr>
        <w:t>Set Boot select switch</w:t>
      </w:r>
      <w:r w:rsidRPr="003F16C8">
        <w:rPr>
          <w:rFonts w:ascii="Arial" w:hAnsi="Arial"/>
          <w:spacing w:val="-5"/>
          <w:sz w:val="22"/>
          <w:szCs w:val="22"/>
        </w:rPr>
        <w:t xml:space="preserve"> (SW</w:t>
      </w:r>
      <w:r w:rsidR="006E0B66">
        <w:rPr>
          <w:rFonts w:ascii="Arial" w:hAnsi="Arial"/>
          <w:spacing w:val="-5"/>
          <w:sz w:val="22"/>
          <w:szCs w:val="22"/>
        </w:rPr>
        <w:t>7</w:t>
      </w:r>
      <w:r w:rsidR="000F7694" w:rsidRPr="003F16C8">
        <w:rPr>
          <w:rFonts w:ascii="Arial" w:hAnsi="Arial"/>
          <w:spacing w:val="-5"/>
          <w:sz w:val="22"/>
          <w:szCs w:val="22"/>
        </w:rPr>
        <w:t>)</w:t>
      </w:r>
      <w:r w:rsidR="006E0B66">
        <w:rPr>
          <w:rFonts w:ascii="Arial" w:hAnsi="Arial"/>
          <w:spacing w:val="-5"/>
          <w:sz w:val="22"/>
          <w:szCs w:val="22"/>
        </w:rPr>
        <w:t xml:space="preserve"> </w:t>
      </w:r>
      <w:r w:rsidR="000F7694" w:rsidRPr="009B75DF">
        <w:rPr>
          <w:rFonts w:ascii="Arial" w:hAnsi="Arial"/>
          <w:spacing w:val="-5"/>
          <w:sz w:val="22"/>
          <w:szCs w:val="22"/>
        </w:rPr>
        <w:t xml:space="preserve">to </w:t>
      </w:r>
      <w:r w:rsidR="006E0B66">
        <w:rPr>
          <w:rFonts w:ascii="Arial" w:hAnsi="Arial"/>
          <w:spacing w:val="-5"/>
          <w:sz w:val="22"/>
          <w:szCs w:val="22"/>
        </w:rPr>
        <w:t xml:space="preserve">SD side in order to </w:t>
      </w:r>
      <w:r w:rsidR="000F7694" w:rsidRPr="009B75DF">
        <w:rPr>
          <w:rFonts w:ascii="Arial" w:hAnsi="Arial"/>
          <w:spacing w:val="-5"/>
          <w:sz w:val="22"/>
          <w:szCs w:val="22"/>
        </w:rPr>
        <w:t xml:space="preserve">boot from </w:t>
      </w:r>
      <w:r w:rsidR="00AF591C">
        <w:rPr>
          <w:rFonts w:ascii="Arial" w:hAnsi="Arial"/>
          <w:spacing w:val="-5"/>
          <w:sz w:val="22"/>
          <w:szCs w:val="22"/>
        </w:rPr>
        <w:t xml:space="preserve">the </w:t>
      </w:r>
      <w:r w:rsidR="000F7694" w:rsidRPr="009B75DF">
        <w:rPr>
          <w:rFonts w:ascii="Arial" w:hAnsi="Arial"/>
          <w:spacing w:val="-5"/>
          <w:sz w:val="22"/>
          <w:szCs w:val="22"/>
        </w:rPr>
        <w:t xml:space="preserve">SD </w:t>
      </w:r>
      <w:r w:rsidR="00AF591C">
        <w:rPr>
          <w:rFonts w:ascii="Arial" w:hAnsi="Arial"/>
          <w:spacing w:val="-5"/>
          <w:sz w:val="22"/>
          <w:szCs w:val="22"/>
        </w:rPr>
        <w:t>c</w:t>
      </w:r>
      <w:r w:rsidR="000F7694" w:rsidRPr="009B75DF">
        <w:rPr>
          <w:rFonts w:ascii="Arial" w:hAnsi="Arial"/>
          <w:spacing w:val="-5"/>
          <w:sz w:val="22"/>
          <w:szCs w:val="22"/>
        </w:rPr>
        <w:t>ard.</w:t>
      </w:r>
    </w:p>
    <w:p w14:paraId="20E484DF" w14:textId="77777777" w:rsidR="000F7694" w:rsidRPr="00A34629" w:rsidRDefault="000F7694" w:rsidP="00816FEC">
      <w:pPr>
        <w:pStyle w:val="ListParagraph"/>
        <w:numPr>
          <w:ilvl w:val="0"/>
          <w:numId w:val="11"/>
        </w:numPr>
        <w:ind w:hanging="294"/>
        <w:jc w:val="left"/>
        <w:rPr>
          <w:rFonts w:ascii="Arial" w:hAnsi="Arial"/>
          <w:sz w:val="22"/>
          <w:szCs w:val="22"/>
        </w:rPr>
      </w:pPr>
      <w:r w:rsidRPr="00983E84">
        <w:rPr>
          <w:rFonts w:ascii="Arial" w:hAnsi="Arial"/>
          <w:color w:val="000000"/>
          <w:sz w:val="22"/>
          <w:szCs w:val="22"/>
        </w:rPr>
        <w:t>Push microSD card into the microSD card slot (</w:t>
      </w:r>
      <w:r w:rsidR="00E31259" w:rsidRPr="00983E84">
        <w:rPr>
          <w:rFonts w:ascii="Arial" w:hAnsi="Arial"/>
          <w:color w:val="000000"/>
          <w:sz w:val="22"/>
          <w:szCs w:val="22"/>
        </w:rPr>
        <w:t>J</w:t>
      </w:r>
      <w:r w:rsidR="002970A4">
        <w:rPr>
          <w:rFonts w:ascii="Arial" w:hAnsi="Arial"/>
          <w:color w:val="000000"/>
          <w:sz w:val="22"/>
          <w:szCs w:val="22"/>
        </w:rPr>
        <w:t>9</w:t>
      </w:r>
      <w:r w:rsidRPr="00983E84">
        <w:rPr>
          <w:rFonts w:ascii="Arial" w:hAnsi="Arial"/>
          <w:color w:val="000000"/>
          <w:sz w:val="22"/>
          <w:szCs w:val="22"/>
        </w:rPr>
        <w:t xml:space="preserve">) of the </w:t>
      </w:r>
      <w:r w:rsidR="00E24BA6" w:rsidRPr="00A34629">
        <w:rPr>
          <w:rFonts w:ascii="Arial" w:hAnsi="Arial"/>
          <w:color w:val="000000"/>
          <w:sz w:val="22"/>
          <w:szCs w:val="22"/>
        </w:rPr>
        <w:t>VAR-</w:t>
      </w:r>
      <w:r w:rsidR="002970A4">
        <w:rPr>
          <w:rFonts w:ascii="Arial" w:hAnsi="Arial"/>
          <w:color w:val="000000"/>
          <w:sz w:val="22"/>
          <w:szCs w:val="22"/>
        </w:rPr>
        <w:t>DT8M</w:t>
      </w:r>
      <w:r w:rsidR="00E24BA6" w:rsidRPr="00A34629">
        <w:rPr>
          <w:rFonts w:ascii="Arial" w:hAnsi="Arial"/>
          <w:color w:val="000000"/>
          <w:sz w:val="22"/>
          <w:szCs w:val="22"/>
        </w:rPr>
        <w:t>CustomBoard</w:t>
      </w:r>
      <w:r w:rsidRPr="00A34629">
        <w:rPr>
          <w:rFonts w:ascii="Arial" w:hAnsi="Arial"/>
          <w:color w:val="000000"/>
          <w:sz w:val="22"/>
          <w:szCs w:val="22"/>
        </w:rPr>
        <w:t>.</w:t>
      </w:r>
    </w:p>
    <w:p w14:paraId="79CA2A50" w14:textId="77777777" w:rsidR="00E31259" w:rsidRPr="007B6E88" w:rsidRDefault="006E0B66" w:rsidP="00816FEC">
      <w:pPr>
        <w:pStyle w:val="ListParagraph"/>
        <w:numPr>
          <w:ilvl w:val="0"/>
          <w:numId w:val="12"/>
        </w:numPr>
        <w:ind w:hanging="294"/>
        <w:jc w:val="left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Set Power ON switch to ON state.</w:t>
      </w:r>
    </w:p>
    <w:p w14:paraId="41A68017" w14:textId="77777777" w:rsidR="00AF591C" w:rsidRDefault="00AF591C" w:rsidP="00816FEC">
      <w:pPr>
        <w:pStyle w:val="ListParagraph"/>
        <w:numPr>
          <w:ilvl w:val="0"/>
          <w:numId w:val="12"/>
        </w:numPr>
        <w:ind w:hanging="294"/>
        <w:jc w:val="left"/>
        <w:rPr>
          <w:rFonts w:ascii="Arial" w:hAnsi="Arial"/>
          <w:sz w:val="22"/>
          <w:szCs w:val="22"/>
        </w:rPr>
      </w:pPr>
      <w:r w:rsidRPr="006B3C60">
        <w:rPr>
          <w:rFonts w:ascii="Arial" w:hAnsi="Arial"/>
          <w:sz w:val="22"/>
          <w:szCs w:val="22"/>
        </w:rPr>
        <w:t xml:space="preserve">Boot messages </w:t>
      </w:r>
      <w:r>
        <w:rPr>
          <w:rFonts w:ascii="Arial" w:hAnsi="Arial"/>
          <w:sz w:val="22"/>
          <w:szCs w:val="22"/>
        </w:rPr>
        <w:t>should be</w:t>
      </w:r>
      <w:r w:rsidRPr="006B3C60">
        <w:rPr>
          <w:rFonts w:ascii="Arial" w:hAnsi="Arial"/>
          <w:sz w:val="22"/>
          <w:szCs w:val="22"/>
        </w:rPr>
        <w:t xml:space="preserve"> printed within </w:t>
      </w:r>
      <w:r>
        <w:rPr>
          <w:rFonts w:ascii="Arial" w:hAnsi="Arial"/>
          <w:sz w:val="22"/>
          <w:szCs w:val="22"/>
        </w:rPr>
        <w:t xml:space="preserve">the </w:t>
      </w:r>
      <w:r w:rsidRPr="006B3C60">
        <w:rPr>
          <w:rFonts w:ascii="Arial" w:hAnsi="Arial"/>
          <w:sz w:val="22"/>
          <w:szCs w:val="22"/>
        </w:rPr>
        <w:t xml:space="preserve">PC terminal window. </w:t>
      </w:r>
    </w:p>
    <w:p w14:paraId="05D7BCD4" w14:textId="1569FD07" w:rsidR="00FA32D1" w:rsidRDefault="00AF591C" w:rsidP="00DF44DD">
      <w:pPr>
        <w:pStyle w:val="BodyText"/>
        <w:ind w:left="709" w:firstLine="11"/>
        <w:jc w:val="left"/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</w:pP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(Re-)Installing</w:t>
      </w:r>
      <w:r w:rsidR="00FA32D1"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 xml:space="preserve"> </w:t>
      </w: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 xml:space="preserve">the </w:t>
      </w:r>
      <w:r w:rsidR="009E16B9"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f</w:t>
      </w:r>
      <w:r w:rsidR="00FA32D1"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 xml:space="preserve">ile </w:t>
      </w:r>
      <w:r w:rsidR="009E16B9"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s</w:t>
      </w:r>
      <w:r w:rsidR="00FA32D1"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ystem</w:t>
      </w: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 xml:space="preserve"> to eMMC</w:t>
      </w:r>
    </w:p>
    <w:p w14:paraId="4073D13B" w14:textId="4FEC33C2" w:rsidR="00FA32D1" w:rsidRPr="008223AB" w:rsidRDefault="00FA32D1" w:rsidP="00DD5FD8">
      <w:pPr>
        <w:pStyle w:val="BodyText"/>
        <w:spacing w:after="0"/>
        <w:ind w:left="709" w:firstLine="11"/>
        <w:jc w:val="left"/>
        <w:rPr>
          <w:rFonts w:ascii="Arial" w:hAnsi="Arial" w:cs="Arial"/>
          <w:color w:val="000000"/>
          <w:spacing w:val="0"/>
          <w:sz w:val="22"/>
          <w:szCs w:val="22"/>
          <w:lang w:bidi="he-IL"/>
        </w:rPr>
      </w:pPr>
      <w:r w:rsidRPr="008223AB">
        <w:rPr>
          <w:rFonts w:ascii="Arial" w:hAnsi="Arial" w:cs="Arial"/>
          <w:color w:val="000000"/>
          <w:spacing w:val="0"/>
          <w:sz w:val="22"/>
          <w:szCs w:val="22"/>
          <w:lang w:bidi="he-IL"/>
        </w:rPr>
        <w:t xml:space="preserve">Please refer to </w:t>
      </w:r>
      <w:r w:rsidR="00EF15AF">
        <w:rPr>
          <w:rFonts w:ascii="Arial" w:hAnsi="Arial" w:cs="Arial"/>
          <w:color w:val="000000"/>
          <w:spacing w:val="0"/>
          <w:sz w:val="22"/>
          <w:szCs w:val="22"/>
          <w:lang w:bidi="he-IL"/>
        </w:rPr>
        <w:t xml:space="preserve">the recovery SD card section in the </w:t>
      </w:r>
      <w:r w:rsidRPr="008223AB">
        <w:rPr>
          <w:rFonts w:ascii="Arial" w:hAnsi="Arial" w:cs="Arial"/>
          <w:color w:val="000000"/>
          <w:spacing w:val="0"/>
          <w:sz w:val="22"/>
          <w:szCs w:val="22"/>
          <w:lang w:bidi="he-IL"/>
        </w:rPr>
        <w:t>Vari</w:t>
      </w:r>
      <w:r w:rsidR="003E07E0">
        <w:rPr>
          <w:rFonts w:ascii="Arial" w:hAnsi="Arial" w:cs="Arial"/>
          <w:color w:val="000000"/>
          <w:spacing w:val="0"/>
          <w:sz w:val="22"/>
          <w:szCs w:val="22"/>
          <w:lang w:bidi="he-IL"/>
        </w:rPr>
        <w:t xml:space="preserve">scite </w:t>
      </w:r>
      <w:r w:rsidR="009E16B9">
        <w:rPr>
          <w:rFonts w:ascii="Arial" w:hAnsi="Arial" w:cs="Arial"/>
          <w:color w:val="000000"/>
          <w:spacing w:val="0"/>
          <w:sz w:val="22"/>
          <w:szCs w:val="22"/>
          <w:lang w:bidi="he-IL"/>
        </w:rPr>
        <w:t>W</w:t>
      </w:r>
      <w:r w:rsidRPr="008223AB">
        <w:rPr>
          <w:rFonts w:ascii="Arial" w:hAnsi="Arial" w:cs="Arial"/>
          <w:color w:val="000000"/>
          <w:spacing w:val="0"/>
          <w:sz w:val="22"/>
          <w:szCs w:val="22"/>
          <w:lang w:bidi="he-IL"/>
        </w:rPr>
        <w:t xml:space="preserve">iki </w:t>
      </w:r>
      <w:r w:rsidR="009E16B9">
        <w:rPr>
          <w:rFonts w:ascii="Arial" w:hAnsi="Arial" w:cs="Arial"/>
          <w:color w:val="000000"/>
          <w:spacing w:val="0"/>
          <w:sz w:val="22"/>
          <w:szCs w:val="22"/>
          <w:lang w:bidi="he-IL"/>
        </w:rPr>
        <w:t>p</w:t>
      </w:r>
      <w:r w:rsidR="003E07E0">
        <w:rPr>
          <w:rFonts w:ascii="Arial" w:hAnsi="Arial" w:cs="Arial"/>
          <w:color w:val="000000"/>
          <w:spacing w:val="0"/>
          <w:sz w:val="22"/>
          <w:szCs w:val="22"/>
          <w:lang w:bidi="he-IL"/>
        </w:rPr>
        <w:t>ages</w:t>
      </w:r>
      <w:r w:rsidR="00DD5FD8">
        <w:rPr>
          <w:rFonts w:ascii="Arial" w:hAnsi="Arial" w:cs="Arial"/>
          <w:color w:val="000000"/>
          <w:spacing w:val="0"/>
          <w:sz w:val="22"/>
          <w:szCs w:val="22"/>
          <w:lang w:bidi="he-IL"/>
        </w:rPr>
        <w:t>.</w:t>
      </w:r>
    </w:p>
    <w:p w14:paraId="181527BE" w14:textId="77777777" w:rsidR="00EF15AF" w:rsidRDefault="00EF15AF" w:rsidP="00FA32D1">
      <w:pPr>
        <w:pStyle w:val="BodyText"/>
        <w:ind w:left="360"/>
        <w:jc w:val="left"/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</w:pPr>
    </w:p>
    <w:p w14:paraId="338F2B38" w14:textId="72DB9410" w:rsidR="00FA32D1" w:rsidRDefault="00FA32D1" w:rsidP="00EF15AF">
      <w:pPr>
        <w:pStyle w:val="BodyText"/>
        <w:ind w:left="709"/>
        <w:jc w:val="left"/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</w:pPr>
      <w:r>
        <w:rPr>
          <w:rFonts w:ascii="Arial" w:hAnsi="Arial" w:cs="Arial"/>
          <w:color w:val="1F497D"/>
          <w:spacing w:val="-10"/>
          <w:kern w:val="28"/>
          <w:sz w:val="32"/>
          <w:szCs w:val="32"/>
          <w:u w:val="single"/>
        </w:rPr>
        <w:t>Links</w:t>
      </w:r>
    </w:p>
    <w:p w14:paraId="780EFB8B" w14:textId="63CE678F" w:rsidR="009E0E8A" w:rsidRPr="00EF15AF" w:rsidRDefault="009E53A1" w:rsidP="004E75EC">
      <w:pPr>
        <w:pStyle w:val="ListParagraph"/>
        <w:numPr>
          <w:ilvl w:val="0"/>
          <w:numId w:val="17"/>
        </w:numPr>
        <w:jc w:val="left"/>
        <w:rPr>
          <w:rStyle w:val="Hyperlink"/>
          <w:rFonts w:ascii="Arial" w:hAnsi="Arial" w:cs="Arial"/>
          <w:color w:val="auto"/>
          <w:sz w:val="22"/>
          <w:szCs w:val="22"/>
          <w:u w:val="none"/>
        </w:rPr>
      </w:pPr>
      <w:r w:rsidRPr="00EF15AF">
        <w:rPr>
          <w:rFonts w:ascii="Arial" w:hAnsi="Arial"/>
          <w:sz w:val="22"/>
          <w:szCs w:val="22"/>
        </w:rPr>
        <w:t>W</w:t>
      </w:r>
      <w:r w:rsidR="00CB53A9" w:rsidRPr="00EF15AF">
        <w:rPr>
          <w:rFonts w:ascii="Arial" w:hAnsi="Arial"/>
          <w:sz w:val="22"/>
          <w:szCs w:val="22"/>
        </w:rPr>
        <w:t>iki</w:t>
      </w:r>
      <w:r w:rsidR="003E07E0" w:rsidRPr="00EF15AF">
        <w:rPr>
          <w:rFonts w:ascii="Arial" w:hAnsi="Arial"/>
          <w:sz w:val="22"/>
          <w:szCs w:val="22"/>
        </w:rPr>
        <w:t xml:space="preserve"> page</w:t>
      </w:r>
      <w:r w:rsidR="00CB53A9" w:rsidRPr="00EF15AF">
        <w:rPr>
          <w:rFonts w:ascii="Arial" w:hAnsi="Arial"/>
          <w:sz w:val="22"/>
          <w:szCs w:val="22"/>
        </w:rPr>
        <w:t>:</w:t>
      </w:r>
      <w:r w:rsidR="00EF15AF" w:rsidRPr="00EF15AF">
        <w:rPr>
          <w:rFonts w:ascii="Arial" w:hAnsi="Arial"/>
          <w:sz w:val="22"/>
          <w:szCs w:val="22"/>
        </w:rPr>
        <w:t xml:space="preserve"> </w:t>
      </w:r>
      <w:hyperlink r:id="rId17" w:history="1">
        <w:r w:rsidR="009E0E8A" w:rsidRPr="00EF15AF">
          <w:rPr>
            <w:rStyle w:val="Hyperlink"/>
            <w:rFonts w:ascii="Arial" w:hAnsi="Arial" w:cs="Arial"/>
            <w:sz w:val="22"/>
            <w:szCs w:val="22"/>
          </w:rPr>
          <w:t>http://variwiki.com/index.php?title=DART-MX8M-MINI</w:t>
        </w:r>
      </w:hyperlink>
      <w:r w:rsidR="004E75EC">
        <w:rPr>
          <w:rStyle w:val="Hyperlink"/>
          <w:rFonts w:ascii="Arial" w:hAnsi="Arial" w:cs="Arial"/>
          <w:sz w:val="22"/>
          <w:szCs w:val="22"/>
        </w:rPr>
        <w:br/>
      </w:r>
    </w:p>
    <w:p w14:paraId="302352C4" w14:textId="1F98630C" w:rsidR="009E0E8A" w:rsidRPr="00EF15AF" w:rsidRDefault="004E75EC" w:rsidP="004E75EC">
      <w:pPr>
        <w:pStyle w:val="ListParagraph"/>
        <w:numPr>
          <w:ilvl w:val="0"/>
          <w:numId w:val="17"/>
        </w:numPr>
        <w:jc w:val="left"/>
        <w:rPr>
          <w:rStyle w:val="Hyperlink"/>
          <w:rFonts w:ascii="Arial" w:hAnsi="Arial" w:cs="Arial"/>
          <w:color w:val="auto"/>
          <w:sz w:val="22"/>
          <w:szCs w:val="22"/>
          <w:u w:val="none"/>
        </w:rPr>
      </w:pPr>
      <w:r>
        <w:rPr>
          <w:rFonts w:ascii="Arial" w:hAnsi="Arial"/>
          <w:sz w:val="22"/>
          <w:szCs w:val="22"/>
        </w:rPr>
        <w:t>DART-MX8M</w:t>
      </w:r>
      <w:r w:rsidR="00B21C01">
        <w:rPr>
          <w:rFonts w:ascii="Arial" w:hAnsi="Arial"/>
          <w:sz w:val="22"/>
          <w:szCs w:val="22"/>
        </w:rPr>
        <w:t>-MINI</w:t>
      </w:r>
      <w:r>
        <w:rPr>
          <w:rFonts w:ascii="Arial" w:hAnsi="Arial"/>
          <w:sz w:val="22"/>
          <w:szCs w:val="22"/>
        </w:rPr>
        <w:t xml:space="preserve"> Evaluation kits</w:t>
      </w:r>
      <w:r w:rsidR="000F7694" w:rsidRPr="00EF15AF">
        <w:rPr>
          <w:rFonts w:ascii="Arial" w:hAnsi="Arial"/>
          <w:sz w:val="22"/>
          <w:szCs w:val="22"/>
        </w:rPr>
        <w:t>:</w:t>
      </w:r>
      <w:r w:rsidR="00EF15AF">
        <w:rPr>
          <w:rFonts w:ascii="Arial" w:hAnsi="Arial"/>
          <w:sz w:val="22"/>
          <w:szCs w:val="22"/>
        </w:rPr>
        <w:t xml:space="preserve"> </w:t>
      </w:r>
      <w:hyperlink r:id="rId18" w:history="1">
        <w:r w:rsidR="00EF15AF" w:rsidRPr="0008234C">
          <w:rPr>
            <w:rStyle w:val="Hyperlink"/>
            <w:rFonts w:ascii="Arial" w:hAnsi="Arial" w:cs="Arial"/>
            <w:sz w:val="22"/>
            <w:szCs w:val="22"/>
          </w:rPr>
          <w:t>https://www.variscite.com/products/evaluation-kits/dart-mx8m-mini-evaluation-kits/</w:t>
        </w:r>
      </w:hyperlink>
      <w:r>
        <w:rPr>
          <w:rStyle w:val="Hyperlink"/>
          <w:rFonts w:ascii="Arial" w:hAnsi="Arial" w:cs="Arial"/>
          <w:sz w:val="22"/>
          <w:szCs w:val="22"/>
        </w:rPr>
        <w:br/>
      </w:r>
    </w:p>
    <w:p w14:paraId="6422414C" w14:textId="3C4FFDF5" w:rsidR="000F7694" w:rsidRPr="004E75EC" w:rsidRDefault="00C93187" w:rsidP="004939A6">
      <w:pPr>
        <w:pStyle w:val="ListParagraph"/>
        <w:numPr>
          <w:ilvl w:val="0"/>
          <w:numId w:val="17"/>
        </w:numPr>
        <w:jc w:val="left"/>
        <w:rPr>
          <w:rFonts w:ascii="Arial" w:hAnsi="Arial"/>
          <w:sz w:val="22"/>
          <w:szCs w:val="22"/>
        </w:rPr>
      </w:pPr>
      <w:r w:rsidRPr="004E75EC">
        <w:rPr>
          <w:rFonts w:ascii="Arial" w:hAnsi="Arial"/>
          <w:sz w:val="22"/>
          <w:szCs w:val="22"/>
        </w:rPr>
        <w:t>DART-</w:t>
      </w:r>
      <w:r w:rsidR="003C6DF2" w:rsidRPr="004E75EC">
        <w:rPr>
          <w:rFonts w:ascii="Arial" w:hAnsi="Arial"/>
          <w:sz w:val="22"/>
          <w:szCs w:val="22"/>
        </w:rPr>
        <w:t>MX8M</w:t>
      </w:r>
      <w:r w:rsidR="005A2DB1" w:rsidRPr="004E75EC">
        <w:rPr>
          <w:rFonts w:ascii="Arial" w:hAnsi="Arial"/>
          <w:sz w:val="22"/>
          <w:szCs w:val="22"/>
        </w:rPr>
        <w:t>-MINI</w:t>
      </w:r>
      <w:r w:rsidR="004E75EC">
        <w:rPr>
          <w:rFonts w:ascii="Arial" w:hAnsi="Arial"/>
          <w:sz w:val="22"/>
          <w:szCs w:val="22"/>
        </w:rPr>
        <w:t xml:space="preserve"> System on Module</w:t>
      </w:r>
      <w:r w:rsidR="000F7694" w:rsidRPr="004E75EC">
        <w:rPr>
          <w:rFonts w:ascii="Arial" w:hAnsi="Arial"/>
          <w:sz w:val="22"/>
          <w:szCs w:val="22"/>
        </w:rPr>
        <w:t>:</w:t>
      </w:r>
      <w:r w:rsidR="004E75EC">
        <w:rPr>
          <w:rFonts w:ascii="Arial" w:hAnsi="Arial"/>
          <w:sz w:val="22"/>
          <w:szCs w:val="22"/>
        </w:rPr>
        <w:br/>
      </w:r>
      <w:hyperlink r:id="rId19" w:history="1">
        <w:r w:rsidR="005A2DB1" w:rsidRPr="004E75EC">
          <w:rPr>
            <w:rStyle w:val="Hyperlink"/>
            <w:rFonts w:ascii="Arial" w:hAnsi="Arial" w:cs="Arial"/>
            <w:sz w:val="22"/>
            <w:szCs w:val="22"/>
          </w:rPr>
          <w:t>https://www.variscite.com/products/system-on-module-som/cortex-a53-krait/dart-mx8m-mini-nxp-i-mx8m-mini/</w:t>
        </w:r>
        <w:r w:rsidR="006C6675" w:rsidRPr="004E75EC">
          <w:rPr>
            <w:rStyle w:val="Hyperlink"/>
            <w:rFonts w:ascii="Arial" w:hAnsi="Arial" w:cs="Arial"/>
            <w:sz w:val="22"/>
            <w:szCs w:val="22"/>
          </w:rPr>
          <w:t xml:space="preserve"> </w:t>
        </w:r>
      </w:hyperlink>
      <w:r w:rsidR="004E75EC" w:rsidRPr="004E75EC">
        <w:rPr>
          <w:rStyle w:val="Hyperlink"/>
          <w:rFonts w:ascii="Arial" w:hAnsi="Arial" w:cs="Arial"/>
          <w:sz w:val="22"/>
          <w:szCs w:val="22"/>
        </w:rPr>
        <w:br/>
      </w:r>
    </w:p>
    <w:p w14:paraId="2260B25D" w14:textId="25B07E86" w:rsidR="00C71BBA" w:rsidRPr="00F04307" w:rsidRDefault="00E24BA6" w:rsidP="004E75EC">
      <w:pPr>
        <w:pStyle w:val="ListParagraph"/>
        <w:numPr>
          <w:ilvl w:val="0"/>
          <w:numId w:val="17"/>
        </w:numPr>
        <w:spacing w:after="0"/>
        <w:jc w:val="left"/>
        <w:rPr>
          <w:rStyle w:val="Hyperlink"/>
          <w:rFonts w:ascii="Arial" w:hAnsi="Arial" w:cs="Arial"/>
          <w:color w:val="auto"/>
          <w:sz w:val="22"/>
          <w:szCs w:val="22"/>
          <w:u w:val="none"/>
        </w:rPr>
      </w:pPr>
      <w:r>
        <w:rPr>
          <w:rFonts w:ascii="Arial" w:hAnsi="Arial"/>
          <w:sz w:val="22"/>
          <w:szCs w:val="22"/>
        </w:rPr>
        <w:t>VAR-</w:t>
      </w:r>
      <w:r w:rsidR="003C6DF2">
        <w:rPr>
          <w:rFonts w:ascii="Arial" w:hAnsi="Arial"/>
          <w:sz w:val="22"/>
          <w:szCs w:val="22"/>
        </w:rPr>
        <w:t>DT8M</w:t>
      </w:r>
      <w:r>
        <w:rPr>
          <w:rFonts w:ascii="Arial" w:hAnsi="Arial"/>
          <w:sz w:val="22"/>
          <w:szCs w:val="22"/>
        </w:rPr>
        <w:t>CustomBoard</w:t>
      </w:r>
      <w:r w:rsidR="000F7694">
        <w:rPr>
          <w:rFonts w:ascii="Arial" w:hAnsi="Arial"/>
          <w:sz w:val="22"/>
          <w:szCs w:val="22"/>
        </w:rPr>
        <w:t>:</w:t>
      </w:r>
      <w:r w:rsidR="00EF15AF">
        <w:rPr>
          <w:rFonts w:ascii="Arial" w:hAnsi="Arial"/>
          <w:sz w:val="22"/>
          <w:szCs w:val="22"/>
        </w:rPr>
        <w:t xml:space="preserve"> </w:t>
      </w:r>
      <w:hyperlink r:id="rId20" w:history="1">
        <w:r w:rsidR="00C71BBA" w:rsidRPr="0008234C">
          <w:rPr>
            <w:rStyle w:val="Hyperlink"/>
            <w:rFonts w:ascii="Arial" w:hAnsi="Arial" w:cs="Arial"/>
            <w:sz w:val="22"/>
            <w:szCs w:val="22"/>
          </w:rPr>
          <w:t>https://www.variscite.com/products/single-board-computers/var-dt8mcustomboard/</w:t>
        </w:r>
      </w:hyperlink>
      <w:r w:rsidR="00A067E3">
        <w:rPr>
          <w:rStyle w:val="Hyperlink"/>
          <w:rFonts w:ascii="Arial" w:hAnsi="Arial" w:cs="Arial"/>
          <w:sz w:val="22"/>
          <w:szCs w:val="22"/>
        </w:rPr>
        <w:br/>
      </w:r>
    </w:p>
    <w:p w14:paraId="642CFE5E" w14:textId="2579EE36" w:rsidR="00F04307" w:rsidRDefault="00F04307" w:rsidP="00F04307">
      <w:pPr>
        <w:pStyle w:val="ListParagraph"/>
        <w:numPr>
          <w:ilvl w:val="0"/>
          <w:numId w:val="17"/>
        </w:numPr>
        <w:spacing w:after="0"/>
        <w:jc w:val="left"/>
        <w:rPr>
          <w:rStyle w:val="Hyperlink"/>
          <w:rFonts w:ascii="Arial" w:hAnsi="Arial" w:cs="Arial"/>
          <w:color w:val="auto"/>
          <w:sz w:val="22"/>
          <w:szCs w:val="22"/>
          <w:u w:val="none"/>
        </w:rPr>
      </w:pPr>
      <w:r>
        <w:rPr>
          <w:rStyle w:val="Hyperlink"/>
          <w:rFonts w:ascii="Arial" w:hAnsi="Arial" w:cs="Arial"/>
          <w:color w:val="auto"/>
          <w:sz w:val="22"/>
          <w:szCs w:val="22"/>
          <w:u w:val="none"/>
        </w:rPr>
        <w:t>Customer portal:</w:t>
      </w:r>
      <w:r>
        <w:rPr>
          <w:rStyle w:val="Hyperlink"/>
          <w:rFonts w:ascii="Arial" w:hAnsi="Arial" w:cs="Arial"/>
          <w:color w:val="auto"/>
          <w:sz w:val="22"/>
          <w:szCs w:val="22"/>
          <w:u w:val="none"/>
        </w:rPr>
        <w:br/>
      </w:r>
      <w:hyperlink r:id="rId21" w:history="1">
        <w:r w:rsidRPr="00C71BBA">
          <w:rPr>
            <w:rStyle w:val="Hyperlink"/>
            <w:rFonts w:ascii="Arial" w:hAnsi="Arial" w:cs="Arial"/>
            <w:sz w:val="22"/>
            <w:szCs w:val="22"/>
          </w:rPr>
          <w:t>https://varisciteportal.axosoft.com/login</w:t>
        </w:r>
      </w:hyperlink>
      <w:r>
        <w:rPr>
          <w:rStyle w:val="Hyperlink"/>
          <w:rFonts w:ascii="Arial" w:hAnsi="Arial" w:cs="Arial"/>
          <w:sz w:val="22"/>
          <w:szCs w:val="22"/>
        </w:rPr>
        <w:br/>
      </w:r>
    </w:p>
    <w:p w14:paraId="1BC478E4" w14:textId="77777777" w:rsidR="003C6DF2" w:rsidRDefault="003C6DF2" w:rsidP="003E07E0">
      <w:pPr>
        <w:autoSpaceDE w:val="0"/>
        <w:autoSpaceDN w:val="0"/>
        <w:adjustRightInd w:val="0"/>
        <w:ind w:left="576"/>
        <w:rPr>
          <w:rFonts w:ascii="Arial" w:hAnsi="Arial"/>
          <w:b/>
          <w:bCs/>
          <w:spacing w:val="-5"/>
          <w:sz w:val="24"/>
          <w:szCs w:val="24"/>
        </w:rPr>
      </w:pPr>
    </w:p>
    <w:p w14:paraId="5B5E763A" w14:textId="77777777" w:rsidR="003C6DF2" w:rsidRDefault="003C6DF2" w:rsidP="003E07E0">
      <w:pPr>
        <w:autoSpaceDE w:val="0"/>
        <w:autoSpaceDN w:val="0"/>
        <w:adjustRightInd w:val="0"/>
        <w:ind w:left="576"/>
        <w:rPr>
          <w:rFonts w:ascii="Arial" w:hAnsi="Arial"/>
          <w:b/>
          <w:bCs/>
          <w:spacing w:val="-5"/>
          <w:sz w:val="24"/>
          <w:szCs w:val="24"/>
        </w:rPr>
      </w:pPr>
    </w:p>
    <w:p w14:paraId="51EA8023" w14:textId="77777777" w:rsidR="006C6675" w:rsidRDefault="006C6675" w:rsidP="003E07E0">
      <w:pPr>
        <w:autoSpaceDE w:val="0"/>
        <w:autoSpaceDN w:val="0"/>
        <w:adjustRightInd w:val="0"/>
        <w:ind w:left="576"/>
        <w:rPr>
          <w:rFonts w:ascii="Arial" w:hAnsi="Arial"/>
          <w:b/>
          <w:bCs/>
          <w:spacing w:val="-5"/>
          <w:sz w:val="24"/>
          <w:szCs w:val="24"/>
        </w:rPr>
      </w:pPr>
    </w:p>
    <w:p w14:paraId="2C429C3A" w14:textId="77777777" w:rsidR="00840F78" w:rsidRDefault="00840F78" w:rsidP="003E07E0">
      <w:pPr>
        <w:autoSpaceDE w:val="0"/>
        <w:autoSpaceDN w:val="0"/>
        <w:adjustRightInd w:val="0"/>
        <w:ind w:left="576"/>
        <w:rPr>
          <w:rFonts w:ascii="Arial" w:hAnsi="Arial"/>
          <w:b/>
          <w:bCs/>
          <w:spacing w:val="-5"/>
          <w:sz w:val="24"/>
          <w:szCs w:val="24"/>
        </w:rPr>
      </w:pPr>
    </w:p>
    <w:p w14:paraId="615AB911" w14:textId="77777777" w:rsidR="009E16B9" w:rsidRDefault="009E16B9" w:rsidP="003E07E0">
      <w:pPr>
        <w:autoSpaceDE w:val="0"/>
        <w:autoSpaceDN w:val="0"/>
        <w:adjustRightInd w:val="0"/>
        <w:ind w:left="576"/>
        <w:rPr>
          <w:rFonts w:ascii="Arial" w:hAnsi="Arial"/>
          <w:b/>
          <w:bCs/>
          <w:spacing w:val="-5"/>
          <w:sz w:val="24"/>
          <w:szCs w:val="24"/>
        </w:rPr>
      </w:pPr>
    </w:p>
    <w:p w14:paraId="414E804F" w14:textId="77777777" w:rsidR="00840F78" w:rsidRDefault="00840F78" w:rsidP="003E07E0">
      <w:pPr>
        <w:autoSpaceDE w:val="0"/>
        <w:autoSpaceDN w:val="0"/>
        <w:adjustRightInd w:val="0"/>
        <w:ind w:left="576"/>
        <w:rPr>
          <w:rFonts w:ascii="Arial" w:hAnsi="Arial"/>
          <w:b/>
          <w:bCs/>
          <w:spacing w:val="-5"/>
          <w:sz w:val="24"/>
          <w:szCs w:val="24"/>
        </w:rPr>
      </w:pPr>
      <w:bookmarkStart w:id="0" w:name="_GoBack"/>
      <w:bookmarkEnd w:id="0"/>
    </w:p>
    <w:p w14:paraId="7B9D35C8" w14:textId="77777777" w:rsidR="00840F78" w:rsidRDefault="00840F78" w:rsidP="003E07E0">
      <w:pPr>
        <w:autoSpaceDE w:val="0"/>
        <w:autoSpaceDN w:val="0"/>
        <w:adjustRightInd w:val="0"/>
        <w:ind w:left="576"/>
        <w:rPr>
          <w:rFonts w:ascii="Arial" w:hAnsi="Arial"/>
          <w:b/>
          <w:bCs/>
          <w:spacing w:val="-5"/>
          <w:sz w:val="24"/>
          <w:szCs w:val="24"/>
        </w:rPr>
      </w:pPr>
    </w:p>
    <w:p w14:paraId="592526C0" w14:textId="77777777" w:rsidR="00D4031F" w:rsidRPr="001272E1" w:rsidRDefault="00625B86" w:rsidP="003E07E0">
      <w:pPr>
        <w:autoSpaceDE w:val="0"/>
        <w:autoSpaceDN w:val="0"/>
        <w:adjustRightInd w:val="0"/>
        <w:ind w:left="576"/>
        <w:rPr>
          <w:rFonts w:ascii="Arial" w:hAnsi="Arial"/>
          <w:b/>
          <w:bCs/>
          <w:spacing w:val="-5"/>
          <w:sz w:val="24"/>
          <w:szCs w:val="24"/>
        </w:rPr>
      </w:pPr>
      <w:r w:rsidRPr="001272E1">
        <w:rPr>
          <w:rFonts w:ascii="Arial" w:hAnsi="Arial"/>
          <w:b/>
          <w:bCs/>
          <w:spacing w:val="-5"/>
          <w:sz w:val="24"/>
          <w:szCs w:val="24"/>
        </w:rPr>
        <w:t>Thank you for purchasing Variscite’s product.</w:t>
      </w:r>
    </w:p>
    <w:p w14:paraId="014C7F93" w14:textId="77777777" w:rsidR="003E07E0" w:rsidRPr="001272E1" w:rsidRDefault="003E07E0" w:rsidP="00625B86">
      <w:pPr>
        <w:autoSpaceDE w:val="0"/>
        <w:autoSpaceDN w:val="0"/>
        <w:adjustRightInd w:val="0"/>
        <w:ind w:left="576"/>
        <w:rPr>
          <w:rFonts w:ascii="Arial" w:hAnsi="Arial"/>
          <w:b/>
          <w:bCs/>
          <w:spacing w:val="-5"/>
          <w:sz w:val="24"/>
          <w:szCs w:val="24"/>
        </w:rPr>
      </w:pPr>
    </w:p>
    <w:p w14:paraId="6EC6EC7D" w14:textId="77777777" w:rsidR="00625B86" w:rsidRDefault="00625B86" w:rsidP="00625B86">
      <w:pPr>
        <w:autoSpaceDE w:val="0"/>
        <w:autoSpaceDN w:val="0"/>
        <w:adjustRightInd w:val="0"/>
        <w:ind w:left="576"/>
        <w:rPr>
          <w:rStyle w:val="Hyperlink"/>
          <w:rFonts w:ascii="Arial" w:hAnsi="Arial"/>
          <w:b/>
          <w:bCs/>
          <w:spacing w:val="-5"/>
          <w:sz w:val="24"/>
          <w:szCs w:val="24"/>
        </w:rPr>
      </w:pPr>
      <w:r w:rsidRPr="001272E1">
        <w:rPr>
          <w:rFonts w:ascii="Arial" w:hAnsi="Arial"/>
          <w:b/>
          <w:bCs/>
          <w:spacing w:val="-5"/>
          <w:sz w:val="24"/>
          <w:szCs w:val="24"/>
        </w:rPr>
        <w:t xml:space="preserve">For additional assistance please contact: </w:t>
      </w:r>
      <w:hyperlink r:id="rId22" w:history="1">
        <w:r w:rsidR="00824DA4" w:rsidRPr="001B3529">
          <w:rPr>
            <w:rStyle w:val="Hyperlink"/>
            <w:rFonts w:ascii="Arial" w:hAnsi="Arial"/>
            <w:b/>
            <w:bCs/>
            <w:spacing w:val="-5"/>
            <w:sz w:val="24"/>
            <w:szCs w:val="24"/>
          </w:rPr>
          <w:t>sales@variscite.com</w:t>
        </w:r>
      </w:hyperlink>
    </w:p>
    <w:sectPr w:rsidR="00625B86" w:rsidSect="00CE50A0">
      <w:type w:val="continuous"/>
      <w:pgSz w:w="11907" w:h="16839" w:code="9"/>
      <w:pgMar w:top="720" w:right="720" w:bottom="720" w:left="720" w:header="284" w:footer="782" w:gutter="0"/>
      <w:cols w:num="2" w:space="360"/>
      <w:docGrid w:linePitch="21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C050B" w14:textId="77777777" w:rsidR="00AF1B43" w:rsidRDefault="00AF1B43">
      <w:r>
        <w:separator/>
      </w:r>
    </w:p>
    <w:p w14:paraId="52FA4525" w14:textId="77777777" w:rsidR="00AF1B43" w:rsidRDefault="00AF1B43"/>
  </w:endnote>
  <w:endnote w:type="continuationSeparator" w:id="0">
    <w:p w14:paraId="14CD7BF5" w14:textId="77777777" w:rsidR="00AF1B43" w:rsidRDefault="00AF1B43">
      <w:r>
        <w:continuationSeparator/>
      </w:r>
    </w:p>
    <w:p w14:paraId="2A192026" w14:textId="77777777" w:rsidR="00AF1B43" w:rsidRDefault="00AF1B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LHMJE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E7092" w14:textId="77777777" w:rsidR="00B35443" w:rsidRDefault="006D2ECA" w:rsidP="00B35443">
    <w:pPr>
      <w:ind w:left="-426" w:right="-336"/>
    </w:pPr>
    <w:r>
      <w:pict w14:anchorId="116D200A">
        <v:rect id="_x0000_i1026" style="width:793.5pt;height:1.75pt" o:hrpct="994" o:hralign="center" o:hrstd="t" o:hrnoshade="t" o:hr="t" fillcolor="#1f497d [3215]" stroked="f"/>
      </w:pict>
    </w:r>
  </w:p>
  <w:p w14:paraId="73B143FD" w14:textId="14CD78D6" w:rsidR="00290F3F" w:rsidRPr="00580D26" w:rsidRDefault="00290F3F" w:rsidP="00290F3F">
    <w:pPr>
      <w:tabs>
        <w:tab w:val="left" w:pos="2140"/>
      </w:tabs>
      <w:rPr>
        <w:rFonts w:asciiTheme="minorBidi" w:hAnsiTheme="minorBidi" w:cstheme="minorBidi"/>
        <w:color w:val="000000"/>
        <w:szCs w:val="16"/>
        <w:lang w:bidi="he-IL"/>
      </w:rPr>
    </w:pPr>
    <w:r w:rsidRPr="00847D2E">
      <w:rPr>
        <w:rFonts w:asciiTheme="minorBidi" w:hAnsiTheme="minorBidi" w:cstheme="minorBidi"/>
        <w:szCs w:val="16"/>
      </w:rPr>
      <w:t>P/N</w:t>
    </w:r>
    <w:r w:rsidRPr="00847D2E">
      <w:rPr>
        <w:rFonts w:asciiTheme="minorBidi" w:hAnsiTheme="minorBidi" w:cstheme="minorBidi"/>
        <w:color w:val="000000"/>
        <w:szCs w:val="16"/>
      </w:rPr>
      <w:t xml:space="preserve"> </w:t>
    </w:r>
    <w:r w:rsidR="00A8734C" w:rsidRPr="00A8734C">
      <w:rPr>
        <w:rFonts w:asciiTheme="minorBidi" w:hAnsiTheme="minorBidi" w:cstheme="minorBidi"/>
        <w:color w:val="000000"/>
        <w:szCs w:val="16"/>
        <w:lang w:bidi="he-IL"/>
      </w:rPr>
      <w:t>VSS0154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AF5FE" w14:textId="77777777" w:rsidR="008C3374" w:rsidRPr="00C115C7" w:rsidRDefault="006D2ECA" w:rsidP="00A24D42">
    <w:pPr>
      <w:ind w:left="-567" w:right="-477"/>
    </w:pPr>
    <w:r>
      <w:pict w14:anchorId="01FE3571">
        <v:rect id="_x0000_i1028" style="width:793.5pt;height:1.75pt" o:hrpct="994" o:hralign="center" o:hrstd="t" o:hrnoshade="t" o:hr="t" fillcolor="#1f497d [3215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09DB68" w14:textId="77777777" w:rsidR="00AF1B43" w:rsidRDefault="00AF1B43">
      <w:r>
        <w:separator/>
      </w:r>
    </w:p>
    <w:p w14:paraId="0732D783" w14:textId="77777777" w:rsidR="00AF1B43" w:rsidRDefault="00AF1B43"/>
  </w:footnote>
  <w:footnote w:type="continuationSeparator" w:id="0">
    <w:p w14:paraId="5AE6EFC9" w14:textId="77777777" w:rsidR="00AF1B43" w:rsidRDefault="00AF1B43">
      <w:r>
        <w:continuationSeparator/>
      </w:r>
    </w:p>
    <w:p w14:paraId="6889E2DC" w14:textId="77777777" w:rsidR="00AF1B43" w:rsidRDefault="00AF1B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DA6CE" w14:textId="77777777" w:rsidR="008A1BDE" w:rsidRDefault="00ED727B" w:rsidP="008E5B22">
    <w:pPr>
      <w:rPr>
        <w:noProof/>
        <w:lang w:val="en-GB" w:eastAsia="en-GB" w:bidi="he-IL"/>
      </w:rPr>
    </w:pPr>
    <w:r>
      <w:rPr>
        <w:noProof/>
        <w:lang w:val="en-GB" w:eastAsia="en-GB" w:bidi="he-IL"/>
      </w:rPr>
      <w:drawing>
        <wp:anchor distT="0" distB="0" distL="114300" distR="114300" simplePos="0" relativeHeight="251671552" behindDoc="0" locked="0" layoutInCell="1" allowOverlap="1" wp14:anchorId="3D254FC2" wp14:editId="5B71A994">
          <wp:simplePos x="0" y="0"/>
          <wp:positionH relativeFrom="column">
            <wp:posOffset>5695950</wp:posOffset>
          </wp:positionH>
          <wp:positionV relativeFrom="paragraph">
            <wp:posOffset>67310</wp:posOffset>
          </wp:positionV>
          <wp:extent cx="1134745" cy="699770"/>
          <wp:effectExtent l="0" t="0" r="8255" b="508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echnology Enhanced by_Colour_RGB_L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4745" cy="699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E5B22" w:rsidRPr="0048628B">
      <w:rPr>
        <w:noProof/>
        <w:lang w:val="en-GB" w:eastAsia="en-GB" w:bidi="he-IL"/>
      </w:rPr>
      <w:drawing>
        <wp:anchor distT="0" distB="0" distL="114300" distR="114300" simplePos="0" relativeHeight="251663360" behindDoc="0" locked="0" layoutInCell="1" allowOverlap="1" wp14:anchorId="32838662" wp14:editId="7AC71B7D">
          <wp:simplePos x="0" y="0"/>
          <wp:positionH relativeFrom="column">
            <wp:posOffset>8648700</wp:posOffset>
          </wp:positionH>
          <wp:positionV relativeFrom="paragraph">
            <wp:posOffset>1905</wp:posOffset>
          </wp:positionV>
          <wp:extent cx="1248410" cy="666750"/>
          <wp:effectExtent l="0" t="0" r="8890" b="0"/>
          <wp:wrapThrough wrapText="bothSides">
            <wp:wrapPolygon edited="0">
              <wp:start x="0" y="0"/>
              <wp:lineTo x="0" y="20983"/>
              <wp:lineTo x="21424" y="20983"/>
              <wp:lineTo x="21424" y="0"/>
              <wp:lineTo x="0" y="0"/>
            </wp:wrapPolygon>
          </wp:wrapThrough>
          <wp:docPr id="14" name="Picture 14" descr="H:\Variscite\Base Boards\Custom Board\VAR-SOLOCustomBoard\Design Docs\Quickstart\FSL_Connect_ProvenPrtnr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:\Variscite\Base Boards\Custom Board\VAR-SOLOCustomBoard\Design Docs\Quickstart\FSL_Connect_ProvenPrtnr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841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C3374">
      <w:rPr>
        <w:noProof/>
        <w:lang w:val="en-GB" w:eastAsia="en-GB" w:bidi="he-IL"/>
      </w:rPr>
      <w:t xml:space="preserve">          </w:t>
    </w:r>
    <w:r w:rsidR="008C3374">
      <w:rPr>
        <w:noProof/>
        <w:lang w:val="en-GB" w:eastAsia="en-GB" w:bidi="he-IL"/>
      </w:rPr>
      <w:tab/>
    </w:r>
    <w:r w:rsidR="008A1BDE">
      <w:tab/>
    </w:r>
    <w:r w:rsidR="008A1BDE" w:rsidRPr="00213D96">
      <w:rPr>
        <w:sz w:val="40"/>
        <w:szCs w:val="40"/>
      </w:rPr>
      <w:tab/>
    </w:r>
    <w:r w:rsidR="008A1BDE">
      <w:rPr>
        <w:noProof/>
        <w:lang w:val="en-GB" w:eastAsia="en-GB" w:bidi="he-IL"/>
      </w:rPr>
      <w:t xml:space="preserve">          </w:t>
    </w:r>
    <w:r w:rsidR="008A1BDE">
      <w:rPr>
        <w:noProof/>
        <w:lang w:val="en-GB" w:eastAsia="en-GB" w:bidi="he-IL"/>
      </w:rPr>
      <w:tab/>
      <w:t xml:space="preserve">                                                        </w:t>
    </w:r>
  </w:p>
  <w:p w14:paraId="44751EA7" w14:textId="77777777" w:rsidR="008A1BDE" w:rsidRDefault="008A1BDE" w:rsidP="008A1BDE">
    <w:pPr>
      <w:pStyle w:val="Header"/>
      <w:ind w:left="-426"/>
    </w:pPr>
    <w:r>
      <w:rPr>
        <w:noProof/>
        <w:lang w:val="en-GB" w:eastAsia="en-GB" w:bidi="he-IL"/>
      </w:rPr>
      <w:drawing>
        <wp:inline distT="0" distB="0" distL="0" distR="0" wp14:anchorId="43768BF6" wp14:editId="35E43874">
          <wp:extent cx="2471664" cy="473639"/>
          <wp:effectExtent l="0" t="0" r="5080" b="3175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AR New Logo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71664" cy="4736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C25C322" w14:textId="77777777" w:rsidR="00DE08A7" w:rsidRDefault="00DE08A7" w:rsidP="008A1BDE">
    <w:pPr>
      <w:pStyle w:val="Header"/>
      <w:ind w:left="-426"/>
    </w:pPr>
    <w:r w:rsidRPr="00213D96">
      <w:rPr>
        <w:noProof/>
        <w:lang w:val="en-GB" w:eastAsia="en-GB" w:bidi="he-IL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0F569D0D" wp14:editId="08D3A636">
              <wp:simplePos x="0" y="0"/>
              <wp:positionH relativeFrom="column">
                <wp:posOffset>249555</wp:posOffset>
              </wp:positionH>
              <wp:positionV relativeFrom="paragraph">
                <wp:posOffset>257521</wp:posOffset>
              </wp:positionV>
              <wp:extent cx="6235065" cy="685165"/>
              <wp:effectExtent l="0" t="0" r="0" b="635"/>
              <wp:wrapSquare wrapText="bothSides"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065" cy="6851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054D358" w14:textId="2E7C974B" w:rsidR="00290F3F" w:rsidRDefault="001937A6" w:rsidP="00290F3F">
                          <w:pPr>
                            <w:jc w:val="center"/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</w:pPr>
                          <w:r w:rsidRPr="001937A6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DART-</w:t>
                          </w:r>
                          <w:r w:rsidR="00290F3F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MX8M</w:t>
                          </w:r>
                          <w:r w:rsidR="009E0E8A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-MINI</w:t>
                          </w:r>
                          <w:r w:rsidRPr="001937A6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 xml:space="preserve"> based on NXP i.MX</w:t>
                          </w:r>
                          <w:r w:rsidR="00290F3F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8M</w:t>
                          </w:r>
                          <w:r w:rsidR="009E0E8A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 xml:space="preserve"> Mini</w:t>
                          </w:r>
                        </w:p>
                        <w:p w14:paraId="213C9FA7" w14:textId="77777777" w:rsidR="001937A6" w:rsidRPr="001937A6" w:rsidRDefault="00BE153B" w:rsidP="00290F3F">
                          <w:pPr>
                            <w:jc w:val="center"/>
                            <w:rPr>
                              <w:b/>
                              <w:bCs/>
                              <w:color w:val="1F497D" w:themeColor="text2"/>
                              <w:sz w:val="14"/>
                              <w:szCs w:val="18"/>
                            </w:rPr>
                          </w:pPr>
                          <w:r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Evaluation Kit</w:t>
                          </w:r>
                          <w:r w:rsidR="001937A6" w:rsidRPr="001937A6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 xml:space="preserve"> Quick Start Guide</w:t>
                          </w:r>
                        </w:p>
                        <w:p w14:paraId="2DC59B7E" w14:textId="77777777" w:rsidR="008A1BDE" w:rsidRPr="009F5877" w:rsidRDefault="008A1BDE" w:rsidP="001937A6">
                          <w:pPr>
                            <w:rPr>
                              <w:b/>
                              <w:bCs/>
                              <w:color w:val="1F497D" w:themeColor="text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569D0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9.65pt;margin-top:20.3pt;width:490.95pt;height:53.9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" filled="f" stroked="f">
              <v:textbox>
                <w:txbxContent>
                  <w:p w14:paraId="1054D358" w14:textId="2E7C974B" w:rsidR="00290F3F" w:rsidRDefault="001937A6" w:rsidP="00290F3F">
                    <w:pPr>
                      <w:jc w:val="center"/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</w:pPr>
                    <w:r w:rsidRPr="001937A6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DART-</w:t>
                    </w:r>
                    <w:r w:rsidR="00290F3F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MX8M</w:t>
                    </w:r>
                    <w:r w:rsidR="009E0E8A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-MINI</w:t>
                    </w:r>
                    <w:r w:rsidRPr="001937A6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 xml:space="preserve"> based on NXP i.MX</w:t>
                    </w:r>
                    <w:r w:rsidR="00290F3F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8M</w:t>
                    </w:r>
                    <w:r w:rsidR="009E0E8A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 xml:space="preserve"> Mini</w:t>
                    </w:r>
                  </w:p>
                  <w:p w14:paraId="213C9FA7" w14:textId="77777777" w:rsidR="001937A6" w:rsidRPr="001937A6" w:rsidRDefault="00BE153B" w:rsidP="00290F3F">
                    <w:pPr>
                      <w:jc w:val="center"/>
                      <w:rPr>
                        <w:b/>
                        <w:bCs/>
                        <w:color w:val="1F497D" w:themeColor="text2"/>
                        <w:sz w:val="14"/>
                        <w:szCs w:val="18"/>
                      </w:rPr>
                    </w:pPr>
                    <w:r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Evaluation Kit</w:t>
                    </w:r>
                    <w:r w:rsidR="001937A6" w:rsidRPr="001937A6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 xml:space="preserve"> Quick Start Guide</w:t>
                    </w:r>
                  </w:p>
                  <w:p w14:paraId="2DC59B7E" w14:textId="77777777" w:rsidR="008A1BDE" w:rsidRPr="009F5877" w:rsidRDefault="008A1BDE" w:rsidP="001937A6">
                    <w:pPr>
                      <w:rPr>
                        <w:b/>
                        <w:bCs/>
                        <w:color w:val="1F497D" w:themeColor="text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  <w:p w14:paraId="2FBBE0B8" w14:textId="77777777" w:rsidR="008A1BDE" w:rsidRPr="008A1BDE" w:rsidRDefault="006D2ECA" w:rsidP="008E5B22">
    <w:pPr>
      <w:ind w:left="-426" w:right="-336"/>
      <w:rPr>
        <w:b/>
        <w:bCs/>
      </w:rPr>
    </w:pPr>
    <w:r>
      <w:pict w14:anchorId="3A9C18B8">
        <v:rect id="_x0000_i1025" style="width:793.5pt;height:1.75pt" o:hrpct="994" o:hralign="center" o:hrstd="t" o:hrnoshade="t" o:hr="t" fillcolor="#1f497d [3215]" stroked="f"/>
      </w:pict>
    </w:r>
  </w:p>
  <w:p w14:paraId="55A8C5DD" w14:textId="77777777" w:rsidR="008C3374" w:rsidRPr="008A1BDE" w:rsidRDefault="008C3374" w:rsidP="008C3374">
    <w:pPr>
      <w:pStyle w:val="Header"/>
      <w:rPr>
        <w:b/>
        <w:bCs/>
      </w:rPr>
    </w:pPr>
  </w:p>
  <w:p w14:paraId="46BB9304" w14:textId="77777777" w:rsidR="007849C4" w:rsidRPr="008A1BDE" w:rsidRDefault="007849C4" w:rsidP="008C3374">
    <w:pPr>
      <w:pStyle w:val="Header"/>
      <w:rPr>
        <w:b/>
        <w:b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27E75B" w14:textId="77777777" w:rsidR="007849C4" w:rsidRDefault="00ED727B" w:rsidP="00CE50A0">
    <w:pPr>
      <w:rPr>
        <w:noProof/>
        <w:lang w:val="en-GB" w:eastAsia="en-GB" w:bidi="he-IL"/>
      </w:rPr>
    </w:pPr>
    <w:r>
      <w:rPr>
        <w:noProof/>
        <w:lang w:val="en-GB" w:eastAsia="en-GB" w:bidi="he-IL"/>
      </w:rPr>
      <w:drawing>
        <wp:anchor distT="0" distB="0" distL="114300" distR="114300" simplePos="0" relativeHeight="251669504" behindDoc="0" locked="0" layoutInCell="1" allowOverlap="1" wp14:anchorId="2272E744" wp14:editId="2D1EE80E">
          <wp:simplePos x="0" y="0"/>
          <wp:positionH relativeFrom="column">
            <wp:posOffset>5695950</wp:posOffset>
          </wp:positionH>
          <wp:positionV relativeFrom="paragraph">
            <wp:posOffset>67945</wp:posOffset>
          </wp:positionV>
          <wp:extent cx="1132840" cy="697865"/>
          <wp:effectExtent l="0" t="0" r="0" b="6985"/>
          <wp:wrapSquare wrapText="bothSides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echnology Enhanced by_Colour_RGB_L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2840" cy="697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A1BDE" w:rsidRPr="0048628B">
      <w:rPr>
        <w:noProof/>
        <w:lang w:val="en-GB" w:eastAsia="en-GB" w:bidi="he-IL"/>
      </w:rPr>
      <w:drawing>
        <wp:anchor distT="0" distB="0" distL="114300" distR="114300" simplePos="0" relativeHeight="251660288" behindDoc="0" locked="0" layoutInCell="1" allowOverlap="1" wp14:anchorId="15B93E73" wp14:editId="7E9D81B0">
          <wp:simplePos x="0" y="0"/>
          <wp:positionH relativeFrom="column">
            <wp:posOffset>8639175</wp:posOffset>
          </wp:positionH>
          <wp:positionV relativeFrom="paragraph">
            <wp:posOffset>1905</wp:posOffset>
          </wp:positionV>
          <wp:extent cx="1248410" cy="666750"/>
          <wp:effectExtent l="0" t="0" r="8890" b="0"/>
          <wp:wrapThrough wrapText="bothSides">
            <wp:wrapPolygon edited="0">
              <wp:start x="0" y="0"/>
              <wp:lineTo x="0" y="20983"/>
              <wp:lineTo x="21424" y="20983"/>
              <wp:lineTo x="21424" y="0"/>
              <wp:lineTo x="0" y="0"/>
            </wp:wrapPolygon>
          </wp:wrapThrough>
          <wp:docPr id="18" name="Picture 18" descr="H:\Variscite\Base Boards\Custom Board\VAR-SOLOCustomBoard\Design Docs\Quickstart\FSL_Connect_ProvenPrtnr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:\Variscite\Base Boards\Custom Board\VAR-SOLOCustomBoard\Design Docs\Quickstart\FSL_Connect_ProvenPrtnr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841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13D96">
      <w:rPr>
        <w:noProof/>
        <w:lang w:val="en-GB" w:eastAsia="en-GB" w:bidi="he-IL"/>
      </w:rPr>
      <w:t xml:space="preserve">          </w:t>
    </w:r>
  </w:p>
  <w:p w14:paraId="27E360B5" w14:textId="77777777" w:rsidR="007849C4" w:rsidRDefault="008A1BDE" w:rsidP="008A1BDE">
    <w:pPr>
      <w:pStyle w:val="Header"/>
      <w:ind w:left="-426"/>
    </w:pPr>
    <w:r>
      <w:rPr>
        <w:noProof/>
        <w:lang w:val="en-GB" w:eastAsia="en-GB" w:bidi="he-IL"/>
      </w:rPr>
      <w:drawing>
        <wp:inline distT="0" distB="0" distL="0" distR="0" wp14:anchorId="7B853AD0" wp14:editId="412E43C2">
          <wp:extent cx="2471420" cy="473075"/>
          <wp:effectExtent l="0" t="0" r="5080" b="3175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AR New Logo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71420" cy="473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901C0A4" w14:textId="77777777" w:rsidR="00DE08A7" w:rsidRDefault="00DE08A7" w:rsidP="008A1BDE">
    <w:pPr>
      <w:pStyle w:val="Header"/>
      <w:ind w:left="-426"/>
    </w:pPr>
  </w:p>
  <w:p w14:paraId="334838F5" w14:textId="77777777" w:rsidR="00DE08A7" w:rsidRDefault="00DE08A7" w:rsidP="008A1BDE">
    <w:pPr>
      <w:pStyle w:val="Header"/>
      <w:ind w:left="-426"/>
    </w:pPr>
    <w:r w:rsidRPr="00213D96">
      <w:rPr>
        <w:noProof/>
        <w:lang w:val="en-GB" w:eastAsia="en-GB" w:bidi="he-I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6EA4F9B" wp14:editId="05FCB6E4">
              <wp:simplePos x="0" y="0"/>
              <wp:positionH relativeFrom="column">
                <wp:posOffset>207645</wp:posOffset>
              </wp:positionH>
              <wp:positionV relativeFrom="paragraph">
                <wp:posOffset>129540</wp:posOffset>
              </wp:positionV>
              <wp:extent cx="6235065" cy="738505"/>
              <wp:effectExtent l="0" t="0" r="0" b="444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065" cy="7385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48A5A5" w14:textId="40BD4740" w:rsidR="0010144D" w:rsidRDefault="001937A6" w:rsidP="0010144D">
                          <w:pPr>
                            <w:jc w:val="center"/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</w:pPr>
                          <w:r w:rsidRPr="001937A6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DART-</w:t>
                          </w:r>
                          <w:r w:rsidR="0010144D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MX8M</w:t>
                          </w:r>
                          <w:r w:rsidR="009E0E8A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-MINI</w:t>
                          </w:r>
                          <w:r w:rsidR="008A2BA4" w:rsidRPr="001937A6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 xml:space="preserve"> based on </w:t>
                          </w:r>
                          <w:r w:rsidRPr="001937A6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NXP</w:t>
                          </w:r>
                          <w:r w:rsidR="008A2BA4" w:rsidRPr="001937A6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 xml:space="preserve"> i.MX</w:t>
                          </w:r>
                          <w:r w:rsidR="0010144D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8M</w:t>
                          </w:r>
                          <w:r w:rsidR="009E0E8A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 xml:space="preserve"> Mini</w:t>
                          </w:r>
                        </w:p>
                        <w:p w14:paraId="1E077772" w14:textId="77777777" w:rsidR="008A2BA4" w:rsidRPr="001937A6" w:rsidRDefault="001937A6" w:rsidP="0010144D">
                          <w:pPr>
                            <w:jc w:val="center"/>
                            <w:rPr>
                              <w:b/>
                              <w:bCs/>
                              <w:color w:val="1F497D" w:themeColor="text2"/>
                              <w:sz w:val="14"/>
                              <w:szCs w:val="18"/>
                            </w:rPr>
                          </w:pPr>
                          <w:r w:rsidRPr="001937A6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>Evaluation</w:t>
                          </w:r>
                          <w:r w:rsidR="008A2BA4" w:rsidRPr="001937A6">
                            <w:rPr>
                              <w:rFonts w:asciiTheme="minorBidi" w:hAnsiTheme="minorBidi" w:cstheme="minorBidi"/>
                              <w:b/>
                              <w:bCs/>
                              <w:color w:val="1F497D" w:themeColor="text2"/>
                              <w:sz w:val="38"/>
                              <w:szCs w:val="38"/>
                            </w:rPr>
                            <w:t xml:space="preserve"> Kit Quick Start Guide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EA4F9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6.35pt;margin-top:10.2pt;width:490.95pt;height:5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" filled="f" stroked="f">
              <v:textbox>
                <w:txbxContent>
                  <w:p w14:paraId="2048A5A5" w14:textId="40BD4740" w:rsidR="0010144D" w:rsidRDefault="001937A6" w:rsidP="0010144D">
                    <w:pPr>
                      <w:jc w:val="center"/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</w:pPr>
                    <w:r w:rsidRPr="001937A6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DART-</w:t>
                    </w:r>
                    <w:r w:rsidR="0010144D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MX8M</w:t>
                    </w:r>
                    <w:r w:rsidR="009E0E8A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-MINI</w:t>
                    </w:r>
                    <w:r w:rsidR="008A2BA4" w:rsidRPr="001937A6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 xml:space="preserve"> based on </w:t>
                    </w:r>
                    <w:r w:rsidRPr="001937A6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NXP</w:t>
                    </w:r>
                    <w:r w:rsidR="008A2BA4" w:rsidRPr="001937A6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 xml:space="preserve"> i.MX</w:t>
                    </w:r>
                    <w:r w:rsidR="0010144D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8M</w:t>
                    </w:r>
                    <w:r w:rsidR="009E0E8A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 xml:space="preserve"> Mini</w:t>
                    </w:r>
                  </w:p>
                  <w:p w14:paraId="1E077772" w14:textId="77777777" w:rsidR="008A2BA4" w:rsidRPr="001937A6" w:rsidRDefault="001937A6" w:rsidP="0010144D">
                    <w:pPr>
                      <w:jc w:val="center"/>
                      <w:rPr>
                        <w:b/>
                        <w:bCs/>
                        <w:color w:val="1F497D" w:themeColor="text2"/>
                        <w:sz w:val="14"/>
                        <w:szCs w:val="18"/>
                      </w:rPr>
                    </w:pPr>
                    <w:r w:rsidRPr="001937A6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>Evaluation</w:t>
                    </w:r>
                    <w:r w:rsidR="008A2BA4" w:rsidRPr="001937A6">
                      <w:rPr>
                        <w:rFonts w:asciiTheme="minorBidi" w:hAnsiTheme="minorBidi" w:cstheme="minorBidi"/>
                        <w:b/>
                        <w:bCs/>
                        <w:color w:val="1F497D" w:themeColor="text2"/>
                        <w:sz w:val="38"/>
                        <w:szCs w:val="38"/>
                      </w:rPr>
                      <w:t xml:space="preserve"> Kit Quick Start Guide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74BDDFA0" w14:textId="77777777" w:rsidR="00CB49A5" w:rsidRDefault="006D2ECA" w:rsidP="008A1BDE">
    <w:pPr>
      <w:pStyle w:val="Header"/>
      <w:ind w:left="-567" w:right="-477"/>
    </w:pPr>
    <w:r>
      <w:pict w14:anchorId="4B010A8A">
        <v:rect id="_x0000_i1027" style="width:793.5pt;height:1.75pt" o:hrpct="994" o:hralign="center" o:hrstd="t" o:hrnoshade="t" o:hr="t" fillcolor="#1f497d [3215]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F67DB"/>
    <w:multiLevelType w:val="multilevel"/>
    <w:tmpl w:val="4BA69CF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2.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4C3E78"/>
    <w:multiLevelType w:val="hybridMultilevel"/>
    <w:tmpl w:val="BBCCFA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E1AFB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CDC5E03"/>
    <w:multiLevelType w:val="hybridMultilevel"/>
    <w:tmpl w:val="AA981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04EB3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1D8C32AE"/>
    <w:multiLevelType w:val="multilevel"/>
    <w:tmpl w:val="A09606F2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2DE01F7B"/>
    <w:multiLevelType w:val="hybridMultilevel"/>
    <w:tmpl w:val="DF8EE2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3168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F6F4A7F"/>
    <w:multiLevelType w:val="multilevel"/>
    <w:tmpl w:val="A09606F2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44314CF2"/>
    <w:multiLevelType w:val="multilevel"/>
    <w:tmpl w:val="A09606F2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4B955029"/>
    <w:multiLevelType w:val="multilevel"/>
    <w:tmpl w:val="C49AFA7E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52583D20"/>
    <w:multiLevelType w:val="multilevel"/>
    <w:tmpl w:val="C49AFA7E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561644AB"/>
    <w:multiLevelType w:val="multilevel"/>
    <w:tmpl w:val="C49AFA7E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571B5DC9"/>
    <w:multiLevelType w:val="multilevel"/>
    <w:tmpl w:val="A2E25B48"/>
    <w:styleLink w:val="Headings"/>
    <w:lvl w:ilvl="0">
      <w:start w:val="1"/>
      <w:numFmt w:val="decimal"/>
      <w:lvlText w:val="%1"/>
      <w:lvlJc w:val="left"/>
      <w:pPr>
        <w:ind w:left="1440" w:hanging="720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="Arial" w:hAnsi="Arial" w:cs="Arial" w:hint="default"/>
      </w:rPr>
    </w:lvl>
    <w:lvl w:ilvl="2">
      <w:start w:val="1"/>
      <w:numFmt w:val="decimal"/>
      <w:lvlText w:val="%1.%3.%2"/>
      <w:lvlJc w:val="left"/>
      <w:pPr>
        <w:ind w:left="2880" w:hanging="720"/>
      </w:pPr>
      <w:rPr>
        <w:rFonts w:ascii="Arial" w:hAnsi="Arial" w:cs="Times New Roman" w:hint="default"/>
      </w:rPr>
    </w:lvl>
    <w:lvl w:ilvl="3">
      <w:start w:val="1"/>
      <w:numFmt w:val="bullet"/>
      <w:lvlText w:val=""/>
      <w:lvlJc w:val="left"/>
      <w:pPr>
        <w:ind w:left="14400" w:hanging="7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720" w:hanging="72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3040" w:hanging="7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7360" w:hanging="72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72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rPr>
        <w:rFonts w:ascii="Wingdings" w:hAnsi="Wingdings" w:hint="default"/>
      </w:rPr>
    </w:lvl>
  </w:abstractNum>
  <w:abstractNum w:abstractNumId="14" w15:restartNumberingAfterBreak="0">
    <w:nsid w:val="599564F4"/>
    <w:multiLevelType w:val="multilevel"/>
    <w:tmpl w:val="890864E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68F26576"/>
    <w:multiLevelType w:val="hybridMultilevel"/>
    <w:tmpl w:val="BF0CA4AE"/>
    <w:lvl w:ilvl="0" w:tplc="9E3253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B809D5"/>
    <w:multiLevelType w:val="hybridMultilevel"/>
    <w:tmpl w:val="CECCF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1"/>
  </w:num>
  <w:num w:numId="9">
    <w:abstractNumId w:val="10"/>
  </w:num>
  <w:num w:numId="10">
    <w:abstractNumId w:val="8"/>
  </w:num>
  <w:num w:numId="11">
    <w:abstractNumId w:val="9"/>
  </w:num>
  <w:num w:numId="12">
    <w:abstractNumId w:val="14"/>
  </w:num>
  <w:num w:numId="13">
    <w:abstractNumId w:val="11"/>
  </w:num>
  <w:num w:numId="14">
    <w:abstractNumId w:val="16"/>
  </w:num>
  <w:num w:numId="15">
    <w:abstractNumId w:val="15"/>
  </w:num>
  <w:num w:numId="16">
    <w:abstractNumId w:val="3"/>
  </w:num>
  <w:num w:numId="17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doNotUseMarginsForDrawingGridOrigin/>
  <w:drawingGridHorizontalOrigin w:val="0"/>
  <w:drawingGridVerticalOrigin w:val="0"/>
  <w:characterSpacingControl w:val="doNotCompress"/>
  <w:doNotValidateAgainstSchema/>
  <w:doNotDemarcateInvalidXml/>
  <w:hdrShapeDefaults>
    <o:shapedefaults v:ext="edit" spidmax="102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88D"/>
    <w:rsid w:val="00000EC4"/>
    <w:rsid w:val="0000115A"/>
    <w:rsid w:val="000016A0"/>
    <w:rsid w:val="00003323"/>
    <w:rsid w:val="000034A6"/>
    <w:rsid w:val="00005CA5"/>
    <w:rsid w:val="00006A91"/>
    <w:rsid w:val="00013E03"/>
    <w:rsid w:val="00014754"/>
    <w:rsid w:val="00015EFE"/>
    <w:rsid w:val="0001605B"/>
    <w:rsid w:val="0001657A"/>
    <w:rsid w:val="00021128"/>
    <w:rsid w:val="00022EFF"/>
    <w:rsid w:val="00022FDD"/>
    <w:rsid w:val="00023308"/>
    <w:rsid w:val="00025C59"/>
    <w:rsid w:val="0002603C"/>
    <w:rsid w:val="00030DA3"/>
    <w:rsid w:val="000315E5"/>
    <w:rsid w:val="0003284F"/>
    <w:rsid w:val="00033832"/>
    <w:rsid w:val="00033CB3"/>
    <w:rsid w:val="00035C81"/>
    <w:rsid w:val="00040A35"/>
    <w:rsid w:val="00040A6A"/>
    <w:rsid w:val="000410F7"/>
    <w:rsid w:val="00044B5F"/>
    <w:rsid w:val="00044C80"/>
    <w:rsid w:val="00046EE8"/>
    <w:rsid w:val="0005056E"/>
    <w:rsid w:val="00051307"/>
    <w:rsid w:val="000521D5"/>
    <w:rsid w:val="00053730"/>
    <w:rsid w:val="00053D6D"/>
    <w:rsid w:val="00056206"/>
    <w:rsid w:val="000568A5"/>
    <w:rsid w:val="00057C00"/>
    <w:rsid w:val="000600AA"/>
    <w:rsid w:val="00060AA0"/>
    <w:rsid w:val="00060C27"/>
    <w:rsid w:val="00061D94"/>
    <w:rsid w:val="000620B7"/>
    <w:rsid w:val="0006287C"/>
    <w:rsid w:val="00063314"/>
    <w:rsid w:val="000639EB"/>
    <w:rsid w:val="00063EE4"/>
    <w:rsid w:val="00064656"/>
    <w:rsid w:val="00064F47"/>
    <w:rsid w:val="00066340"/>
    <w:rsid w:val="000670B0"/>
    <w:rsid w:val="00067BBF"/>
    <w:rsid w:val="00070B71"/>
    <w:rsid w:val="00070F66"/>
    <w:rsid w:val="000717D8"/>
    <w:rsid w:val="0007192F"/>
    <w:rsid w:val="000731FE"/>
    <w:rsid w:val="00073B53"/>
    <w:rsid w:val="000767AD"/>
    <w:rsid w:val="00076A69"/>
    <w:rsid w:val="00077B46"/>
    <w:rsid w:val="0008121E"/>
    <w:rsid w:val="0008211B"/>
    <w:rsid w:val="00082ED5"/>
    <w:rsid w:val="00082F6C"/>
    <w:rsid w:val="00084472"/>
    <w:rsid w:val="00084693"/>
    <w:rsid w:val="0008634D"/>
    <w:rsid w:val="0008757A"/>
    <w:rsid w:val="0009089E"/>
    <w:rsid w:val="00090D55"/>
    <w:rsid w:val="0009132E"/>
    <w:rsid w:val="00091902"/>
    <w:rsid w:val="000928DA"/>
    <w:rsid w:val="0009337C"/>
    <w:rsid w:val="0009448E"/>
    <w:rsid w:val="000955CE"/>
    <w:rsid w:val="000A3201"/>
    <w:rsid w:val="000A4067"/>
    <w:rsid w:val="000A59D7"/>
    <w:rsid w:val="000A65BD"/>
    <w:rsid w:val="000A736F"/>
    <w:rsid w:val="000B00BF"/>
    <w:rsid w:val="000B00FB"/>
    <w:rsid w:val="000B26D3"/>
    <w:rsid w:val="000B2713"/>
    <w:rsid w:val="000B3ADA"/>
    <w:rsid w:val="000B3C66"/>
    <w:rsid w:val="000B6031"/>
    <w:rsid w:val="000B6ACA"/>
    <w:rsid w:val="000B7D3B"/>
    <w:rsid w:val="000C06DF"/>
    <w:rsid w:val="000C0E0A"/>
    <w:rsid w:val="000C1929"/>
    <w:rsid w:val="000C30BE"/>
    <w:rsid w:val="000C3B3D"/>
    <w:rsid w:val="000C53D0"/>
    <w:rsid w:val="000C5842"/>
    <w:rsid w:val="000C7DB8"/>
    <w:rsid w:val="000D2BBC"/>
    <w:rsid w:val="000D2F99"/>
    <w:rsid w:val="000D43A1"/>
    <w:rsid w:val="000D46F8"/>
    <w:rsid w:val="000E0D09"/>
    <w:rsid w:val="000E1684"/>
    <w:rsid w:val="000E1FE1"/>
    <w:rsid w:val="000E2A32"/>
    <w:rsid w:val="000E4ADC"/>
    <w:rsid w:val="000E63EA"/>
    <w:rsid w:val="000E6447"/>
    <w:rsid w:val="000E6631"/>
    <w:rsid w:val="000E6A4F"/>
    <w:rsid w:val="000E6F88"/>
    <w:rsid w:val="000E766F"/>
    <w:rsid w:val="000E7847"/>
    <w:rsid w:val="000F0186"/>
    <w:rsid w:val="000F0EF1"/>
    <w:rsid w:val="000F2814"/>
    <w:rsid w:val="000F5E50"/>
    <w:rsid w:val="000F7694"/>
    <w:rsid w:val="000F7DF6"/>
    <w:rsid w:val="0010013D"/>
    <w:rsid w:val="0010144D"/>
    <w:rsid w:val="001025F7"/>
    <w:rsid w:val="001060ED"/>
    <w:rsid w:val="001064EC"/>
    <w:rsid w:val="0010653D"/>
    <w:rsid w:val="00106C12"/>
    <w:rsid w:val="001075EE"/>
    <w:rsid w:val="00110697"/>
    <w:rsid w:val="00111792"/>
    <w:rsid w:val="0011199F"/>
    <w:rsid w:val="00113277"/>
    <w:rsid w:val="001134E9"/>
    <w:rsid w:val="00113BBE"/>
    <w:rsid w:val="00114270"/>
    <w:rsid w:val="00114524"/>
    <w:rsid w:val="00115F60"/>
    <w:rsid w:val="001162E8"/>
    <w:rsid w:val="00116679"/>
    <w:rsid w:val="0011752D"/>
    <w:rsid w:val="00121AE4"/>
    <w:rsid w:val="00122924"/>
    <w:rsid w:val="00122FE0"/>
    <w:rsid w:val="00124378"/>
    <w:rsid w:val="00124A83"/>
    <w:rsid w:val="00124EE6"/>
    <w:rsid w:val="00125D8B"/>
    <w:rsid w:val="001272E1"/>
    <w:rsid w:val="001277D2"/>
    <w:rsid w:val="00127A5B"/>
    <w:rsid w:val="001304DE"/>
    <w:rsid w:val="00130654"/>
    <w:rsid w:val="0013247B"/>
    <w:rsid w:val="00134262"/>
    <w:rsid w:val="00134EE8"/>
    <w:rsid w:val="001352FF"/>
    <w:rsid w:val="00135388"/>
    <w:rsid w:val="00135495"/>
    <w:rsid w:val="00137EDA"/>
    <w:rsid w:val="00140B97"/>
    <w:rsid w:val="00140CC9"/>
    <w:rsid w:val="001421BF"/>
    <w:rsid w:val="001421C6"/>
    <w:rsid w:val="00142894"/>
    <w:rsid w:val="00143978"/>
    <w:rsid w:val="00144F1A"/>
    <w:rsid w:val="00145963"/>
    <w:rsid w:val="00147B28"/>
    <w:rsid w:val="00147DA1"/>
    <w:rsid w:val="00150649"/>
    <w:rsid w:val="00150BB9"/>
    <w:rsid w:val="001530FB"/>
    <w:rsid w:val="0015376E"/>
    <w:rsid w:val="00156C4F"/>
    <w:rsid w:val="00161264"/>
    <w:rsid w:val="001619C4"/>
    <w:rsid w:val="00162381"/>
    <w:rsid w:val="001626AA"/>
    <w:rsid w:val="001650B6"/>
    <w:rsid w:val="001653C2"/>
    <w:rsid w:val="001667E1"/>
    <w:rsid w:val="00166AE8"/>
    <w:rsid w:val="00166FC1"/>
    <w:rsid w:val="00167E72"/>
    <w:rsid w:val="00171C25"/>
    <w:rsid w:val="00171CD1"/>
    <w:rsid w:val="001727B5"/>
    <w:rsid w:val="00172B2D"/>
    <w:rsid w:val="001742D5"/>
    <w:rsid w:val="00175BE4"/>
    <w:rsid w:val="0017671C"/>
    <w:rsid w:val="001805DC"/>
    <w:rsid w:val="001823C8"/>
    <w:rsid w:val="001824F8"/>
    <w:rsid w:val="00182600"/>
    <w:rsid w:val="001851E8"/>
    <w:rsid w:val="00185458"/>
    <w:rsid w:val="00186DAB"/>
    <w:rsid w:val="00187092"/>
    <w:rsid w:val="00187EFF"/>
    <w:rsid w:val="00190ABD"/>
    <w:rsid w:val="00191019"/>
    <w:rsid w:val="00191C9C"/>
    <w:rsid w:val="00192575"/>
    <w:rsid w:val="001925D2"/>
    <w:rsid w:val="00192B7D"/>
    <w:rsid w:val="0019328E"/>
    <w:rsid w:val="001937A6"/>
    <w:rsid w:val="00193DAB"/>
    <w:rsid w:val="00195591"/>
    <w:rsid w:val="00195C12"/>
    <w:rsid w:val="001A0AB0"/>
    <w:rsid w:val="001A27AD"/>
    <w:rsid w:val="001A309B"/>
    <w:rsid w:val="001A459C"/>
    <w:rsid w:val="001A6833"/>
    <w:rsid w:val="001B19EE"/>
    <w:rsid w:val="001B20E9"/>
    <w:rsid w:val="001B3DC8"/>
    <w:rsid w:val="001B42BE"/>
    <w:rsid w:val="001B59BC"/>
    <w:rsid w:val="001B7B24"/>
    <w:rsid w:val="001C3D81"/>
    <w:rsid w:val="001C59C8"/>
    <w:rsid w:val="001C5D24"/>
    <w:rsid w:val="001C63F7"/>
    <w:rsid w:val="001C6452"/>
    <w:rsid w:val="001C740E"/>
    <w:rsid w:val="001C7B80"/>
    <w:rsid w:val="001D0FB7"/>
    <w:rsid w:val="001D3480"/>
    <w:rsid w:val="001D387B"/>
    <w:rsid w:val="001D4AEC"/>
    <w:rsid w:val="001D5089"/>
    <w:rsid w:val="001D5360"/>
    <w:rsid w:val="001D57F8"/>
    <w:rsid w:val="001D5B03"/>
    <w:rsid w:val="001D5B2C"/>
    <w:rsid w:val="001E016F"/>
    <w:rsid w:val="001E2FDC"/>
    <w:rsid w:val="001E3631"/>
    <w:rsid w:val="001E39F7"/>
    <w:rsid w:val="001E5C1D"/>
    <w:rsid w:val="001E65B4"/>
    <w:rsid w:val="001E6BCC"/>
    <w:rsid w:val="001E7B91"/>
    <w:rsid w:val="001E7D9B"/>
    <w:rsid w:val="001E7ED8"/>
    <w:rsid w:val="001F0F42"/>
    <w:rsid w:val="001F2515"/>
    <w:rsid w:val="001F768E"/>
    <w:rsid w:val="00200C57"/>
    <w:rsid w:val="00200CE3"/>
    <w:rsid w:val="002020F6"/>
    <w:rsid w:val="002022B5"/>
    <w:rsid w:val="00203A7D"/>
    <w:rsid w:val="00204803"/>
    <w:rsid w:val="00204E77"/>
    <w:rsid w:val="00205181"/>
    <w:rsid w:val="00205258"/>
    <w:rsid w:val="00205F3A"/>
    <w:rsid w:val="0020638E"/>
    <w:rsid w:val="00206C43"/>
    <w:rsid w:val="00207A97"/>
    <w:rsid w:val="002104D5"/>
    <w:rsid w:val="00210AB8"/>
    <w:rsid w:val="00210B89"/>
    <w:rsid w:val="00211E82"/>
    <w:rsid w:val="0021209D"/>
    <w:rsid w:val="00213480"/>
    <w:rsid w:val="00213D96"/>
    <w:rsid w:val="00214327"/>
    <w:rsid w:val="00216B9A"/>
    <w:rsid w:val="0021756A"/>
    <w:rsid w:val="00220414"/>
    <w:rsid w:val="00220B8E"/>
    <w:rsid w:val="00220EEC"/>
    <w:rsid w:val="00220FBF"/>
    <w:rsid w:val="002211EF"/>
    <w:rsid w:val="00221435"/>
    <w:rsid w:val="00224DD2"/>
    <w:rsid w:val="00225318"/>
    <w:rsid w:val="00225A3A"/>
    <w:rsid w:val="00226488"/>
    <w:rsid w:val="002266C8"/>
    <w:rsid w:val="00230324"/>
    <w:rsid w:val="002316D9"/>
    <w:rsid w:val="00231A49"/>
    <w:rsid w:val="00231D50"/>
    <w:rsid w:val="00232338"/>
    <w:rsid w:val="00235E52"/>
    <w:rsid w:val="00235F04"/>
    <w:rsid w:val="002377AC"/>
    <w:rsid w:val="0024153C"/>
    <w:rsid w:val="00242A9D"/>
    <w:rsid w:val="00242B73"/>
    <w:rsid w:val="002434ED"/>
    <w:rsid w:val="002442AA"/>
    <w:rsid w:val="00244787"/>
    <w:rsid w:val="00246313"/>
    <w:rsid w:val="00247D7D"/>
    <w:rsid w:val="00247F8E"/>
    <w:rsid w:val="00250889"/>
    <w:rsid w:val="002510FE"/>
    <w:rsid w:val="00254111"/>
    <w:rsid w:val="00254845"/>
    <w:rsid w:val="002553B2"/>
    <w:rsid w:val="00256555"/>
    <w:rsid w:val="00256949"/>
    <w:rsid w:val="002575DE"/>
    <w:rsid w:val="002608B0"/>
    <w:rsid w:val="00262508"/>
    <w:rsid w:val="00263F03"/>
    <w:rsid w:val="0026483C"/>
    <w:rsid w:val="002659AA"/>
    <w:rsid w:val="00266C1F"/>
    <w:rsid w:val="002672A9"/>
    <w:rsid w:val="00270411"/>
    <w:rsid w:val="00271B9D"/>
    <w:rsid w:val="00272F06"/>
    <w:rsid w:val="00273F2E"/>
    <w:rsid w:val="002742AF"/>
    <w:rsid w:val="00275C9F"/>
    <w:rsid w:val="00276DB2"/>
    <w:rsid w:val="00277594"/>
    <w:rsid w:val="00277B76"/>
    <w:rsid w:val="0028064E"/>
    <w:rsid w:val="00281C67"/>
    <w:rsid w:val="00282CFA"/>
    <w:rsid w:val="00283C80"/>
    <w:rsid w:val="00284A14"/>
    <w:rsid w:val="00284DD7"/>
    <w:rsid w:val="00285193"/>
    <w:rsid w:val="0028584A"/>
    <w:rsid w:val="002866F6"/>
    <w:rsid w:val="002868D6"/>
    <w:rsid w:val="002909D1"/>
    <w:rsid w:val="00290CF6"/>
    <w:rsid w:val="00290F3F"/>
    <w:rsid w:val="00291082"/>
    <w:rsid w:val="00291A6F"/>
    <w:rsid w:val="00291FBA"/>
    <w:rsid w:val="00292CBD"/>
    <w:rsid w:val="00294C7E"/>
    <w:rsid w:val="002954D8"/>
    <w:rsid w:val="002956C1"/>
    <w:rsid w:val="00295BEB"/>
    <w:rsid w:val="0029669D"/>
    <w:rsid w:val="00296B2A"/>
    <w:rsid w:val="00296C94"/>
    <w:rsid w:val="002970A4"/>
    <w:rsid w:val="002A01D0"/>
    <w:rsid w:val="002A0D40"/>
    <w:rsid w:val="002A0E6F"/>
    <w:rsid w:val="002A0EA9"/>
    <w:rsid w:val="002A1BD8"/>
    <w:rsid w:val="002A2B5C"/>
    <w:rsid w:val="002A33B1"/>
    <w:rsid w:val="002A34B4"/>
    <w:rsid w:val="002A70D2"/>
    <w:rsid w:val="002A7CAF"/>
    <w:rsid w:val="002B0619"/>
    <w:rsid w:val="002B19CE"/>
    <w:rsid w:val="002B3A20"/>
    <w:rsid w:val="002B4A7C"/>
    <w:rsid w:val="002B4AEF"/>
    <w:rsid w:val="002B681C"/>
    <w:rsid w:val="002B687B"/>
    <w:rsid w:val="002B6AAF"/>
    <w:rsid w:val="002C16F4"/>
    <w:rsid w:val="002C1E41"/>
    <w:rsid w:val="002C2DF4"/>
    <w:rsid w:val="002C35C0"/>
    <w:rsid w:val="002C3824"/>
    <w:rsid w:val="002C3D2E"/>
    <w:rsid w:val="002C4135"/>
    <w:rsid w:val="002C5672"/>
    <w:rsid w:val="002C6504"/>
    <w:rsid w:val="002C72AD"/>
    <w:rsid w:val="002D1328"/>
    <w:rsid w:val="002D21CE"/>
    <w:rsid w:val="002D2334"/>
    <w:rsid w:val="002D2DEB"/>
    <w:rsid w:val="002D3D9E"/>
    <w:rsid w:val="002D4C6B"/>
    <w:rsid w:val="002D5577"/>
    <w:rsid w:val="002D606C"/>
    <w:rsid w:val="002D6474"/>
    <w:rsid w:val="002D656F"/>
    <w:rsid w:val="002D6704"/>
    <w:rsid w:val="002D6DA4"/>
    <w:rsid w:val="002E0D5F"/>
    <w:rsid w:val="002E1046"/>
    <w:rsid w:val="002E1B53"/>
    <w:rsid w:val="002E39D5"/>
    <w:rsid w:val="002E4554"/>
    <w:rsid w:val="002E57C0"/>
    <w:rsid w:val="002E60CA"/>
    <w:rsid w:val="002E6122"/>
    <w:rsid w:val="002E6625"/>
    <w:rsid w:val="002F154F"/>
    <w:rsid w:val="002F1BF2"/>
    <w:rsid w:val="002F1CA2"/>
    <w:rsid w:val="002F399B"/>
    <w:rsid w:val="002F732B"/>
    <w:rsid w:val="00300312"/>
    <w:rsid w:val="00300342"/>
    <w:rsid w:val="00300F70"/>
    <w:rsid w:val="003010D9"/>
    <w:rsid w:val="00302012"/>
    <w:rsid w:val="00302281"/>
    <w:rsid w:val="00302CC1"/>
    <w:rsid w:val="00305B8C"/>
    <w:rsid w:val="00306982"/>
    <w:rsid w:val="00306D15"/>
    <w:rsid w:val="003074DF"/>
    <w:rsid w:val="0030785C"/>
    <w:rsid w:val="00307B7F"/>
    <w:rsid w:val="00307F5E"/>
    <w:rsid w:val="00310179"/>
    <w:rsid w:val="00311A54"/>
    <w:rsid w:val="00312903"/>
    <w:rsid w:val="0031342B"/>
    <w:rsid w:val="00313843"/>
    <w:rsid w:val="00313B48"/>
    <w:rsid w:val="00313C35"/>
    <w:rsid w:val="00313D7F"/>
    <w:rsid w:val="00314F26"/>
    <w:rsid w:val="00314F54"/>
    <w:rsid w:val="0031562B"/>
    <w:rsid w:val="003165DC"/>
    <w:rsid w:val="00316AC3"/>
    <w:rsid w:val="003173A2"/>
    <w:rsid w:val="00320C65"/>
    <w:rsid w:val="00321E25"/>
    <w:rsid w:val="003220C0"/>
    <w:rsid w:val="003229D8"/>
    <w:rsid w:val="00323288"/>
    <w:rsid w:val="00324EAB"/>
    <w:rsid w:val="00325E7D"/>
    <w:rsid w:val="00326268"/>
    <w:rsid w:val="00330712"/>
    <w:rsid w:val="00331573"/>
    <w:rsid w:val="003316E1"/>
    <w:rsid w:val="0033296E"/>
    <w:rsid w:val="00332B4B"/>
    <w:rsid w:val="00332FB4"/>
    <w:rsid w:val="00333944"/>
    <w:rsid w:val="00334180"/>
    <w:rsid w:val="003346BD"/>
    <w:rsid w:val="003346F4"/>
    <w:rsid w:val="003349E6"/>
    <w:rsid w:val="0033555C"/>
    <w:rsid w:val="00336DCE"/>
    <w:rsid w:val="00342F7E"/>
    <w:rsid w:val="00343626"/>
    <w:rsid w:val="00344C67"/>
    <w:rsid w:val="0034560E"/>
    <w:rsid w:val="00346758"/>
    <w:rsid w:val="00347A4A"/>
    <w:rsid w:val="00350443"/>
    <w:rsid w:val="00350649"/>
    <w:rsid w:val="00350D55"/>
    <w:rsid w:val="00351F35"/>
    <w:rsid w:val="00353746"/>
    <w:rsid w:val="00353E49"/>
    <w:rsid w:val="0035453A"/>
    <w:rsid w:val="003547C3"/>
    <w:rsid w:val="0035488B"/>
    <w:rsid w:val="00355BA3"/>
    <w:rsid w:val="00355FD8"/>
    <w:rsid w:val="00356448"/>
    <w:rsid w:val="00356ADF"/>
    <w:rsid w:val="00357B49"/>
    <w:rsid w:val="00360BAA"/>
    <w:rsid w:val="0036211A"/>
    <w:rsid w:val="003627EC"/>
    <w:rsid w:val="00364001"/>
    <w:rsid w:val="00364EE6"/>
    <w:rsid w:val="003652AA"/>
    <w:rsid w:val="00367F44"/>
    <w:rsid w:val="00370F98"/>
    <w:rsid w:val="00371B6A"/>
    <w:rsid w:val="00373EEC"/>
    <w:rsid w:val="00375003"/>
    <w:rsid w:val="00375F47"/>
    <w:rsid w:val="0037684C"/>
    <w:rsid w:val="00377773"/>
    <w:rsid w:val="00377FE3"/>
    <w:rsid w:val="00380DD2"/>
    <w:rsid w:val="0038138A"/>
    <w:rsid w:val="00381822"/>
    <w:rsid w:val="00381B9B"/>
    <w:rsid w:val="00381DA7"/>
    <w:rsid w:val="00382889"/>
    <w:rsid w:val="003837A8"/>
    <w:rsid w:val="00383B00"/>
    <w:rsid w:val="00385681"/>
    <w:rsid w:val="003860D7"/>
    <w:rsid w:val="00387182"/>
    <w:rsid w:val="003871D2"/>
    <w:rsid w:val="00387B9A"/>
    <w:rsid w:val="00391DAD"/>
    <w:rsid w:val="00392470"/>
    <w:rsid w:val="0039321D"/>
    <w:rsid w:val="00393865"/>
    <w:rsid w:val="00393C3D"/>
    <w:rsid w:val="00393C6E"/>
    <w:rsid w:val="00397317"/>
    <w:rsid w:val="003A0561"/>
    <w:rsid w:val="003A0634"/>
    <w:rsid w:val="003A1A97"/>
    <w:rsid w:val="003A2CDA"/>
    <w:rsid w:val="003A390F"/>
    <w:rsid w:val="003A42C8"/>
    <w:rsid w:val="003A47EA"/>
    <w:rsid w:val="003A5D29"/>
    <w:rsid w:val="003A621F"/>
    <w:rsid w:val="003A6886"/>
    <w:rsid w:val="003A6901"/>
    <w:rsid w:val="003A7AE1"/>
    <w:rsid w:val="003B087D"/>
    <w:rsid w:val="003B0BD8"/>
    <w:rsid w:val="003B0BE8"/>
    <w:rsid w:val="003B0E36"/>
    <w:rsid w:val="003B1428"/>
    <w:rsid w:val="003B2D0D"/>
    <w:rsid w:val="003B3E30"/>
    <w:rsid w:val="003B7ACE"/>
    <w:rsid w:val="003C11A3"/>
    <w:rsid w:val="003C1FA1"/>
    <w:rsid w:val="003C218B"/>
    <w:rsid w:val="003C42BE"/>
    <w:rsid w:val="003C5DCF"/>
    <w:rsid w:val="003C612A"/>
    <w:rsid w:val="003C6C73"/>
    <w:rsid w:val="003C6DF2"/>
    <w:rsid w:val="003C7F1F"/>
    <w:rsid w:val="003D1096"/>
    <w:rsid w:val="003D139E"/>
    <w:rsid w:val="003D2258"/>
    <w:rsid w:val="003D2659"/>
    <w:rsid w:val="003D3029"/>
    <w:rsid w:val="003D33E3"/>
    <w:rsid w:val="003D352B"/>
    <w:rsid w:val="003D66EA"/>
    <w:rsid w:val="003D69AE"/>
    <w:rsid w:val="003D74D6"/>
    <w:rsid w:val="003D7863"/>
    <w:rsid w:val="003E026B"/>
    <w:rsid w:val="003E02BC"/>
    <w:rsid w:val="003E07E0"/>
    <w:rsid w:val="003E0BC2"/>
    <w:rsid w:val="003E1819"/>
    <w:rsid w:val="003E3DC3"/>
    <w:rsid w:val="003E4A27"/>
    <w:rsid w:val="003E6710"/>
    <w:rsid w:val="003E7156"/>
    <w:rsid w:val="003E7D52"/>
    <w:rsid w:val="003E7ED2"/>
    <w:rsid w:val="003F03C2"/>
    <w:rsid w:val="003F0749"/>
    <w:rsid w:val="003F0793"/>
    <w:rsid w:val="003F0E84"/>
    <w:rsid w:val="003F16C8"/>
    <w:rsid w:val="003F2103"/>
    <w:rsid w:val="003F210A"/>
    <w:rsid w:val="003F2AD8"/>
    <w:rsid w:val="003F3C85"/>
    <w:rsid w:val="003F443B"/>
    <w:rsid w:val="003F4477"/>
    <w:rsid w:val="003F5113"/>
    <w:rsid w:val="003F5804"/>
    <w:rsid w:val="003F62AE"/>
    <w:rsid w:val="003F71F5"/>
    <w:rsid w:val="004000A8"/>
    <w:rsid w:val="004007C5"/>
    <w:rsid w:val="00400C8F"/>
    <w:rsid w:val="004011A3"/>
    <w:rsid w:val="004017ED"/>
    <w:rsid w:val="00402C16"/>
    <w:rsid w:val="00402E97"/>
    <w:rsid w:val="0040359C"/>
    <w:rsid w:val="00403F11"/>
    <w:rsid w:val="004041C8"/>
    <w:rsid w:val="00404C27"/>
    <w:rsid w:val="00405411"/>
    <w:rsid w:val="004057C7"/>
    <w:rsid w:val="0040583A"/>
    <w:rsid w:val="00405AA8"/>
    <w:rsid w:val="00405B33"/>
    <w:rsid w:val="00407F0B"/>
    <w:rsid w:val="004103BD"/>
    <w:rsid w:val="00410D98"/>
    <w:rsid w:val="00411BB7"/>
    <w:rsid w:val="00411EF0"/>
    <w:rsid w:val="00412513"/>
    <w:rsid w:val="0041479B"/>
    <w:rsid w:val="00415173"/>
    <w:rsid w:val="004166CE"/>
    <w:rsid w:val="00417A04"/>
    <w:rsid w:val="004205D9"/>
    <w:rsid w:val="00422D72"/>
    <w:rsid w:val="00423371"/>
    <w:rsid w:val="00423CC2"/>
    <w:rsid w:val="00424290"/>
    <w:rsid w:val="004250A2"/>
    <w:rsid w:val="00425568"/>
    <w:rsid w:val="0042583A"/>
    <w:rsid w:val="004265DB"/>
    <w:rsid w:val="0043002D"/>
    <w:rsid w:val="00433BFF"/>
    <w:rsid w:val="00433CE3"/>
    <w:rsid w:val="004340FF"/>
    <w:rsid w:val="004349ED"/>
    <w:rsid w:val="00434B39"/>
    <w:rsid w:val="00434DC4"/>
    <w:rsid w:val="00435EBB"/>
    <w:rsid w:val="0043669E"/>
    <w:rsid w:val="004366AC"/>
    <w:rsid w:val="00440B4B"/>
    <w:rsid w:val="00440F3E"/>
    <w:rsid w:val="004411A5"/>
    <w:rsid w:val="00442894"/>
    <w:rsid w:val="00443418"/>
    <w:rsid w:val="00443AF4"/>
    <w:rsid w:val="00447129"/>
    <w:rsid w:val="00451063"/>
    <w:rsid w:val="004530DB"/>
    <w:rsid w:val="00453AA2"/>
    <w:rsid w:val="004547E6"/>
    <w:rsid w:val="00456591"/>
    <w:rsid w:val="00456A4A"/>
    <w:rsid w:val="004602EB"/>
    <w:rsid w:val="004602FA"/>
    <w:rsid w:val="00460637"/>
    <w:rsid w:val="00460CC6"/>
    <w:rsid w:val="004639D1"/>
    <w:rsid w:val="00464405"/>
    <w:rsid w:val="00464FCB"/>
    <w:rsid w:val="00465434"/>
    <w:rsid w:val="004679EF"/>
    <w:rsid w:val="0047005A"/>
    <w:rsid w:val="00471513"/>
    <w:rsid w:val="00472526"/>
    <w:rsid w:val="00473272"/>
    <w:rsid w:val="004739E6"/>
    <w:rsid w:val="004762AD"/>
    <w:rsid w:val="00476863"/>
    <w:rsid w:val="004815FB"/>
    <w:rsid w:val="00482509"/>
    <w:rsid w:val="00483293"/>
    <w:rsid w:val="004834AF"/>
    <w:rsid w:val="00483BE7"/>
    <w:rsid w:val="004845F4"/>
    <w:rsid w:val="00485C85"/>
    <w:rsid w:val="0048628B"/>
    <w:rsid w:val="00486290"/>
    <w:rsid w:val="0049054F"/>
    <w:rsid w:val="0049076D"/>
    <w:rsid w:val="00491201"/>
    <w:rsid w:val="0049176B"/>
    <w:rsid w:val="004919B7"/>
    <w:rsid w:val="0049352D"/>
    <w:rsid w:val="0049395C"/>
    <w:rsid w:val="004944FF"/>
    <w:rsid w:val="004945B6"/>
    <w:rsid w:val="00494E34"/>
    <w:rsid w:val="0049517C"/>
    <w:rsid w:val="00495647"/>
    <w:rsid w:val="00495AF2"/>
    <w:rsid w:val="00496F80"/>
    <w:rsid w:val="004A0883"/>
    <w:rsid w:val="004A0C1B"/>
    <w:rsid w:val="004A0D95"/>
    <w:rsid w:val="004A19D0"/>
    <w:rsid w:val="004A448D"/>
    <w:rsid w:val="004A4678"/>
    <w:rsid w:val="004A63D2"/>
    <w:rsid w:val="004B42E4"/>
    <w:rsid w:val="004B4477"/>
    <w:rsid w:val="004B4486"/>
    <w:rsid w:val="004B7415"/>
    <w:rsid w:val="004B7ACC"/>
    <w:rsid w:val="004C0A1D"/>
    <w:rsid w:val="004C3264"/>
    <w:rsid w:val="004C3C13"/>
    <w:rsid w:val="004D06CD"/>
    <w:rsid w:val="004D0A59"/>
    <w:rsid w:val="004D1237"/>
    <w:rsid w:val="004D1467"/>
    <w:rsid w:val="004D18EE"/>
    <w:rsid w:val="004D2349"/>
    <w:rsid w:val="004D29A1"/>
    <w:rsid w:val="004D3F2C"/>
    <w:rsid w:val="004D41F5"/>
    <w:rsid w:val="004E04B7"/>
    <w:rsid w:val="004E0653"/>
    <w:rsid w:val="004E2EA3"/>
    <w:rsid w:val="004E330E"/>
    <w:rsid w:val="004E4019"/>
    <w:rsid w:val="004E4D56"/>
    <w:rsid w:val="004E50D1"/>
    <w:rsid w:val="004E63EB"/>
    <w:rsid w:val="004E75EC"/>
    <w:rsid w:val="004E7EAC"/>
    <w:rsid w:val="004F10B5"/>
    <w:rsid w:val="004F209B"/>
    <w:rsid w:val="004F253B"/>
    <w:rsid w:val="004F4BF1"/>
    <w:rsid w:val="004F5532"/>
    <w:rsid w:val="004F6560"/>
    <w:rsid w:val="004F6768"/>
    <w:rsid w:val="004F67E8"/>
    <w:rsid w:val="004F786A"/>
    <w:rsid w:val="00500CEC"/>
    <w:rsid w:val="0050256F"/>
    <w:rsid w:val="00503E50"/>
    <w:rsid w:val="00506C84"/>
    <w:rsid w:val="00507D85"/>
    <w:rsid w:val="00510387"/>
    <w:rsid w:val="00512195"/>
    <w:rsid w:val="005137CC"/>
    <w:rsid w:val="0051391A"/>
    <w:rsid w:val="005142AF"/>
    <w:rsid w:val="005160DE"/>
    <w:rsid w:val="00521524"/>
    <w:rsid w:val="00522AF9"/>
    <w:rsid w:val="0052303E"/>
    <w:rsid w:val="00523F15"/>
    <w:rsid w:val="0052406E"/>
    <w:rsid w:val="00524306"/>
    <w:rsid w:val="00525101"/>
    <w:rsid w:val="0052540C"/>
    <w:rsid w:val="00525C2F"/>
    <w:rsid w:val="005278B7"/>
    <w:rsid w:val="00530196"/>
    <w:rsid w:val="005311BF"/>
    <w:rsid w:val="00531CA6"/>
    <w:rsid w:val="005320E7"/>
    <w:rsid w:val="00532C96"/>
    <w:rsid w:val="00533339"/>
    <w:rsid w:val="00534069"/>
    <w:rsid w:val="00534626"/>
    <w:rsid w:val="00534A79"/>
    <w:rsid w:val="00534ADD"/>
    <w:rsid w:val="005350F0"/>
    <w:rsid w:val="00542238"/>
    <w:rsid w:val="0054477A"/>
    <w:rsid w:val="005464A0"/>
    <w:rsid w:val="00547F95"/>
    <w:rsid w:val="00553008"/>
    <w:rsid w:val="0055369E"/>
    <w:rsid w:val="00553AF6"/>
    <w:rsid w:val="00554D49"/>
    <w:rsid w:val="00557667"/>
    <w:rsid w:val="005600DF"/>
    <w:rsid w:val="00560311"/>
    <w:rsid w:val="00561430"/>
    <w:rsid w:val="00562101"/>
    <w:rsid w:val="005622FE"/>
    <w:rsid w:val="005654D0"/>
    <w:rsid w:val="0057134F"/>
    <w:rsid w:val="00572D99"/>
    <w:rsid w:val="00573881"/>
    <w:rsid w:val="00573AA5"/>
    <w:rsid w:val="00573F1B"/>
    <w:rsid w:val="0057478C"/>
    <w:rsid w:val="00575C0B"/>
    <w:rsid w:val="00575E28"/>
    <w:rsid w:val="00575F01"/>
    <w:rsid w:val="00576CF2"/>
    <w:rsid w:val="005776E1"/>
    <w:rsid w:val="00581F61"/>
    <w:rsid w:val="00582658"/>
    <w:rsid w:val="005867BA"/>
    <w:rsid w:val="00590DBC"/>
    <w:rsid w:val="005927BF"/>
    <w:rsid w:val="00592BC6"/>
    <w:rsid w:val="00592C6C"/>
    <w:rsid w:val="00592CAE"/>
    <w:rsid w:val="005964C4"/>
    <w:rsid w:val="00597E10"/>
    <w:rsid w:val="00597ED4"/>
    <w:rsid w:val="005A0515"/>
    <w:rsid w:val="005A0851"/>
    <w:rsid w:val="005A0883"/>
    <w:rsid w:val="005A0E53"/>
    <w:rsid w:val="005A1CA0"/>
    <w:rsid w:val="005A22F8"/>
    <w:rsid w:val="005A23FC"/>
    <w:rsid w:val="005A2DB1"/>
    <w:rsid w:val="005A3797"/>
    <w:rsid w:val="005A37DA"/>
    <w:rsid w:val="005A3986"/>
    <w:rsid w:val="005A5B4E"/>
    <w:rsid w:val="005A6493"/>
    <w:rsid w:val="005A71B7"/>
    <w:rsid w:val="005A7DA4"/>
    <w:rsid w:val="005B0831"/>
    <w:rsid w:val="005B110C"/>
    <w:rsid w:val="005B2706"/>
    <w:rsid w:val="005B35A4"/>
    <w:rsid w:val="005B482E"/>
    <w:rsid w:val="005B4EC4"/>
    <w:rsid w:val="005B54F8"/>
    <w:rsid w:val="005B66D8"/>
    <w:rsid w:val="005B71B4"/>
    <w:rsid w:val="005B796A"/>
    <w:rsid w:val="005C011F"/>
    <w:rsid w:val="005C02C5"/>
    <w:rsid w:val="005C03EB"/>
    <w:rsid w:val="005C053F"/>
    <w:rsid w:val="005C0BF1"/>
    <w:rsid w:val="005C162F"/>
    <w:rsid w:val="005C21C7"/>
    <w:rsid w:val="005C400F"/>
    <w:rsid w:val="005C4140"/>
    <w:rsid w:val="005C55A8"/>
    <w:rsid w:val="005C6F75"/>
    <w:rsid w:val="005D0094"/>
    <w:rsid w:val="005D01C7"/>
    <w:rsid w:val="005D08A5"/>
    <w:rsid w:val="005D168B"/>
    <w:rsid w:val="005D1D99"/>
    <w:rsid w:val="005D2037"/>
    <w:rsid w:val="005D26B9"/>
    <w:rsid w:val="005D2F9E"/>
    <w:rsid w:val="005D35FF"/>
    <w:rsid w:val="005D42DE"/>
    <w:rsid w:val="005D5607"/>
    <w:rsid w:val="005D66AF"/>
    <w:rsid w:val="005D750F"/>
    <w:rsid w:val="005D7B5E"/>
    <w:rsid w:val="005D7D6B"/>
    <w:rsid w:val="005E001E"/>
    <w:rsid w:val="005E07D4"/>
    <w:rsid w:val="005E2920"/>
    <w:rsid w:val="005E3022"/>
    <w:rsid w:val="005E30D5"/>
    <w:rsid w:val="005E425E"/>
    <w:rsid w:val="005E76D6"/>
    <w:rsid w:val="005F098A"/>
    <w:rsid w:val="005F0B98"/>
    <w:rsid w:val="005F2AD1"/>
    <w:rsid w:val="005F2D4F"/>
    <w:rsid w:val="005F6105"/>
    <w:rsid w:val="005F61D0"/>
    <w:rsid w:val="005F73D4"/>
    <w:rsid w:val="005F7AA6"/>
    <w:rsid w:val="00602577"/>
    <w:rsid w:val="00602B2D"/>
    <w:rsid w:val="00602DD1"/>
    <w:rsid w:val="00603583"/>
    <w:rsid w:val="00604A84"/>
    <w:rsid w:val="00605BA2"/>
    <w:rsid w:val="00606867"/>
    <w:rsid w:val="006069BA"/>
    <w:rsid w:val="00607447"/>
    <w:rsid w:val="00607764"/>
    <w:rsid w:val="006078D9"/>
    <w:rsid w:val="006102E1"/>
    <w:rsid w:val="0061062C"/>
    <w:rsid w:val="0061083B"/>
    <w:rsid w:val="0061345C"/>
    <w:rsid w:val="00613629"/>
    <w:rsid w:val="006137AA"/>
    <w:rsid w:val="0061381C"/>
    <w:rsid w:val="00615689"/>
    <w:rsid w:val="00620113"/>
    <w:rsid w:val="0062118A"/>
    <w:rsid w:val="00621CD1"/>
    <w:rsid w:val="00622F3D"/>
    <w:rsid w:val="006243B5"/>
    <w:rsid w:val="00625724"/>
    <w:rsid w:val="00625B86"/>
    <w:rsid w:val="00626DB2"/>
    <w:rsid w:val="006273E1"/>
    <w:rsid w:val="00630633"/>
    <w:rsid w:val="00630D5A"/>
    <w:rsid w:val="00632E1A"/>
    <w:rsid w:val="00634427"/>
    <w:rsid w:val="00634B06"/>
    <w:rsid w:val="006359EF"/>
    <w:rsid w:val="00636735"/>
    <w:rsid w:val="00636F3C"/>
    <w:rsid w:val="0063742E"/>
    <w:rsid w:val="00640571"/>
    <w:rsid w:val="0064104E"/>
    <w:rsid w:val="006427C1"/>
    <w:rsid w:val="00642867"/>
    <w:rsid w:val="00643038"/>
    <w:rsid w:val="006430BB"/>
    <w:rsid w:val="00643565"/>
    <w:rsid w:val="0064584D"/>
    <w:rsid w:val="00646561"/>
    <w:rsid w:val="0064689D"/>
    <w:rsid w:val="00646A6E"/>
    <w:rsid w:val="00647451"/>
    <w:rsid w:val="00650A90"/>
    <w:rsid w:val="00651B98"/>
    <w:rsid w:val="00652421"/>
    <w:rsid w:val="00653CF8"/>
    <w:rsid w:val="00654E3B"/>
    <w:rsid w:val="00657029"/>
    <w:rsid w:val="00657698"/>
    <w:rsid w:val="006578F3"/>
    <w:rsid w:val="00657B5E"/>
    <w:rsid w:val="00657E6A"/>
    <w:rsid w:val="00660951"/>
    <w:rsid w:val="006616F0"/>
    <w:rsid w:val="00662556"/>
    <w:rsid w:val="00663082"/>
    <w:rsid w:val="006631C9"/>
    <w:rsid w:val="00666075"/>
    <w:rsid w:val="0066686E"/>
    <w:rsid w:val="0066799F"/>
    <w:rsid w:val="00670C9D"/>
    <w:rsid w:val="00671B3B"/>
    <w:rsid w:val="00672D1E"/>
    <w:rsid w:val="00672DC9"/>
    <w:rsid w:val="00672F0F"/>
    <w:rsid w:val="00675152"/>
    <w:rsid w:val="0067530B"/>
    <w:rsid w:val="006762E9"/>
    <w:rsid w:val="00676610"/>
    <w:rsid w:val="0067708A"/>
    <w:rsid w:val="0067749F"/>
    <w:rsid w:val="0067780C"/>
    <w:rsid w:val="00681394"/>
    <w:rsid w:val="006815D8"/>
    <w:rsid w:val="00683C66"/>
    <w:rsid w:val="00683EB3"/>
    <w:rsid w:val="006845F1"/>
    <w:rsid w:val="0068486B"/>
    <w:rsid w:val="00684E94"/>
    <w:rsid w:val="00684F60"/>
    <w:rsid w:val="00685CA8"/>
    <w:rsid w:val="006875D2"/>
    <w:rsid w:val="006877FD"/>
    <w:rsid w:val="00687D87"/>
    <w:rsid w:val="0069119C"/>
    <w:rsid w:val="00694E4B"/>
    <w:rsid w:val="00695A0C"/>
    <w:rsid w:val="00695B5B"/>
    <w:rsid w:val="006960D7"/>
    <w:rsid w:val="0069794C"/>
    <w:rsid w:val="006A05F0"/>
    <w:rsid w:val="006A0756"/>
    <w:rsid w:val="006A1AFA"/>
    <w:rsid w:val="006A3189"/>
    <w:rsid w:val="006A43BB"/>
    <w:rsid w:val="006A5840"/>
    <w:rsid w:val="006A6268"/>
    <w:rsid w:val="006B17A5"/>
    <w:rsid w:val="006B1F62"/>
    <w:rsid w:val="006B2F2A"/>
    <w:rsid w:val="006B3C60"/>
    <w:rsid w:val="006B4BE4"/>
    <w:rsid w:val="006B510E"/>
    <w:rsid w:val="006B63FB"/>
    <w:rsid w:val="006B7015"/>
    <w:rsid w:val="006B7F88"/>
    <w:rsid w:val="006C050E"/>
    <w:rsid w:val="006C061B"/>
    <w:rsid w:val="006C0A6B"/>
    <w:rsid w:val="006C2367"/>
    <w:rsid w:val="006C24B0"/>
    <w:rsid w:val="006C4420"/>
    <w:rsid w:val="006C478B"/>
    <w:rsid w:val="006C4A75"/>
    <w:rsid w:val="006C4DAF"/>
    <w:rsid w:val="006C53AF"/>
    <w:rsid w:val="006C59ED"/>
    <w:rsid w:val="006C5E9B"/>
    <w:rsid w:val="006C6675"/>
    <w:rsid w:val="006C7A41"/>
    <w:rsid w:val="006C7C36"/>
    <w:rsid w:val="006D2ECA"/>
    <w:rsid w:val="006D5FFB"/>
    <w:rsid w:val="006D74F7"/>
    <w:rsid w:val="006D77EA"/>
    <w:rsid w:val="006E0B66"/>
    <w:rsid w:val="006E1D30"/>
    <w:rsid w:val="006E217F"/>
    <w:rsid w:val="006E2932"/>
    <w:rsid w:val="006E3960"/>
    <w:rsid w:val="006E447F"/>
    <w:rsid w:val="006E5121"/>
    <w:rsid w:val="006E5189"/>
    <w:rsid w:val="006E590F"/>
    <w:rsid w:val="006E77ED"/>
    <w:rsid w:val="006E7A5E"/>
    <w:rsid w:val="006F0C72"/>
    <w:rsid w:val="006F1624"/>
    <w:rsid w:val="006F27E6"/>
    <w:rsid w:val="006F43EE"/>
    <w:rsid w:val="00702569"/>
    <w:rsid w:val="00703E1D"/>
    <w:rsid w:val="007051B7"/>
    <w:rsid w:val="00705B79"/>
    <w:rsid w:val="00706390"/>
    <w:rsid w:val="0070670C"/>
    <w:rsid w:val="00706A1F"/>
    <w:rsid w:val="00706C7C"/>
    <w:rsid w:val="00707154"/>
    <w:rsid w:val="0070723C"/>
    <w:rsid w:val="007077E8"/>
    <w:rsid w:val="00710726"/>
    <w:rsid w:val="00710E58"/>
    <w:rsid w:val="0071112B"/>
    <w:rsid w:val="0071163C"/>
    <w:rsid w:val="007148FF"/>
    <w:rsid w:val="00714F0F"/>
    <w:rsid w:val="00721806"/>
    <w:rsid w:val="00722647"/>
    <w:rsid w:val="007228BF"/>
    <w:rsid w:val="007236E9"/>
    <w:rsid w:val="00723E25"/>
    <w:rsid w:val="00725D47"/>
    <w:rsid w:val="00727536"/>
    <w:rsid w:val="007276CF"/>
    <w:rsid w:val="00730AF1"/>
    <w:rsid w:val="00731134"/>
    <w:rsid w:val="00731BD2"/>
    <w:rsid w:val="00732498"/>
    <w:rsid w:val="00732E8A"/>
    <w:rsid w:val="00735CCD"/>
    <w:rsid w:val="00735CD8"/>
    <w:rsid w:val="00737D40"/>
    <w:rsid w:val="0074145B"/>
    <w:rsid w:val="00741517"/>
    <w:rsid w:val="007421F4"/>
    <w:rsid w:val="0074290E"/>
    <w:rsid w:val="00743F2E"/>
    <w:rsid w:val="00744B31"/>
    <w:rsid w:val="00746CCF"/>
    <w:rsid w:val="00747FFD"/>
    <w:rsid w:val="007518EE"/>
    <w:rsid w:val="00752E19"/>
    <w:rsid w:val="00754F92"/>
    <w:rsid w:val="0075650F"/>
    <w:rsid w:val="00757F0D"/>
    <w:rsid w:val="00762D51"/>
    <w:rsid w:val="00763031"/>
    <w:rsid w:val="00766B80"/>
    <w:rsid w:val="00766F52"/>
    <w:rsid w:val="007679B4"/>
    <w:rsid w:val="00767B8F"/>
    <w:rsid w:val="0077013F"/>
    <w:rsid w:val="00770691"/>
    <w:rsid w:val="00770947"/>
    <w:rsid w:val="007710CD"/>
    <w:rsid w:val="0077144C"/>
    <w:rsid w:val="0077185D"/>
    <w:rsid w:val="00772FAD"/>
    <w:rsid w:val="007741A8"/>
    <w:rsid w:val="00774874"/>
    <w:rsid w:val="00775E94"/>
    <w:rsid w:val="00776A78"/>
    <w:rsid w:val="00777EDB"/>
    <w:rsid w:val="00782EE3"/>
    <w:rsid w:val="007832C7"/>
    <w:rsid w:val="00783D4C"/>
    <w:rsid w:val="007849C4"/>
    <w:rsid w:val="00785B6D"/>
    <w:rsid w:val="0078614E"/>
    <w:rsid w:val="0078671D"/>
    <w:rsid w:val="00786A57"/>
    <w:rsid w:val="00787930"/>
    <w:rsid w:val="007908A8"/>
    <w:rsid w:val="007915B1"/>
    <w:rsid w:val="00791D31"/>
    <w:rsid w:val="00791D4E"/>
    <w:rsid w:val="007923C2"/>
    <w:rsid w:val="007939E8"/>
    <w:rsid w:val="00793F61"/>
    <w:rsid w:val="00793FDF"/>
    <w:rsid w:val="0079432C"/>
    <w:rsid w:val="00794773"/>
    <w:rsid w:val="0079482E"/>
    <w:rsid w:val="007955C7"/>
    <w:rsid w:val="00795A6E"/>
    <w:rsid w:val="007966A8"/>
    <w:rsid w:val="00796E8A"/>
    <w:rsid w:val="007A0F70"/>
    <w:rsid w:val="007A1D1B"/>
    <w:rsid w:val="007A2529"/>
    <w:rsid w:val="007A2D0F"/>
    <w:rsid w:val="007A3412"/>
    <w:rsid w:val="007A3843"/>
    <w:rsid w:val="007A3900"/>
    <w:rsid w:val="007A581D"/>
    <w:rsid w:val="007A7795"/>
    <w:rsid w:val="007B0CC5"/>
    <w:rsid w:val="007B183E"/>
    <w:rsid w:val="007B1DEF"/>
    <w:rsid w:val="007B3743"/>
    <w:rsid w:val="007B3F38"/>
    <w:rsid w:val="007B47F6"/>
    <w:rsid w:val="007B483F"/>
    <w:rsid w:val="007B6E88"/>
    <w:rsid w:val="007B7080"/>
    <w:rsid w:val="007C02B5"/>
    <w:rsid w:val="007C0CD4"/>
    <w:rsid w:val="007C0D90"/>
    <w:rsid w:val="007C0F97"/>
    <w:rsid w:val="007C1272"/>
    <w:rsid w:val="007C1AED"/>
    <w:rsid w:val="007C2574"/>
    <w:rsid w:val="007C2FD0"/>
    <w:rsid w:val="007C2FF4"/>
    <w:rsid w:val="007C4647"/>
    <w:rsid w:val="007C59EA"/>
    <w:rsid w:val="007C5FC5"/>
    <w:rsid w:val="007C792D"/>
    <w:rsid w:val="007D05A7"/>
    <w:rsid w:val="007D1512"/>
    <w:rsid w:val="007D25C3"/>
    <w:rsid w:val="007D3031"/>
    <w:rsid w:val="007D31BB"/>
    <w:rsid w:val="007D3F44"/>
    <w:rsid w:val="007D4F90"/>
    <w:rsid w:val="007D56E9"/>
    <w:rsid w:val="007D6B03"/>
    <w:rsid w:val="007D7754"/>
    <w:rsid w:val="007E129D"/>
    <w:rsid w:val="007E4E88"/>
    <w:rsid w:val="007E5571"/>
    <w:rsid w:val="007E5C19"/>
    <w:rsid w:val="007E5FC0"/>
    <w:rsid w:val="007E7C6C"/>
    <w:rsid w:val="007F0ABF"/>
    <w:rsid w:val="007F0B28"/>
    <w:rsid w:val="007F15FB"/>
    <w:rsid w:val="007F183D"/>
    <w:rsid w:val="007F2EF1"/>
    <w:rsid w:val="007F38CE"/>
    <w:rsid w:val="007F4A37"/>
    <w:rsid w:val="007F50C8"/>
    <w:rsid w:val="007F5D66"/>
    <w:rsid w:val="007F61FC"/>
    <w:rsid w:val="007F6799"/>
    <w:rsid w:val="007F726E"/>
    <w:rsid w:val="007F76DD"/>
    <w:rsid w:val="00800395"/>
    <w:rsid w:val="0080059D"/>
    <w:rsid w:val="00802071"/>
    <w:rsid w:val="008027B2"/>
    <w:rsid w:val="00802BBE"/>
    <w:rsid w:val="00803048"/>
    <w:rsid w:val="00803570"/>
    <w:rsid w:val="00803CAF"/>
    <w:rsid w:val="00805D0F"/>
    <w:rsid w:val="0080764E"/>
    <w:rsid w:val="00807ADF"/>
    <w:rsid w:val="008107A5"/>
    <w:rsid w:val="00810B6E"/>
    <w:rsid w:val="0081240F"/>
    <w:rsid w:val="0081388D"/>
    <w:rsid w:val="00816FEC"/>
    <w:rsid w:val="00820A66"/>
    <w:rsid w:val="00820D98"/>
    <w:rsid w:val="0082121F"/>
    <w:rsid w:val="008212CB"/>
    <w:rsid w:val="008223AB"/>
    <w:rsid w:val="00823B7E"/>
    <w:rsid w:val="00824DA4"/>
    <w:rsid w:val="00825D1A"/>
    <w:rsid w:val="008261C9"/>
    <w:rsid w:val="00827933"/>
    <w:rsid w:val="0083043B"/>
    <w:rsid w:val="00830685"/>
    <w:rsid w:val="0083078B"/>
    <w:rsid w:val="00833C2D"/>
    <w:rsid w:val="008363B6"/>
    <w:rsid w:val="008366F9"/>
    <w:rsid w:val="00840F78"/>
    <w:rsid w:val="00841C3C"/>
    <w:rsid w:val="008421C0"/>
    <w:rsid w:val="008424C7"/>
    <w:rsid w:val="00843286"/>
    <w:rsid w:val="008435A7"/>
    <w:rsid w:val="00843BEA"/>
    <w:rsid w:val="00843C61"/>
    <w:rsid w:val="00843EA3"/>
    <w:rsid w:val="00843FBB"/>
    <w:rsid w:val="00844C3B"/>
    <w:rsid w:val="008451F0"/>
    <w:rsid w:val="008453E1"/>
    <w:rsid w:val="0084551A"/>
    <w:rsid w:val="00845709"/>
    <w:rsid w:val="00845796"/>
    <w:rsid w:val="0084757A"/>
    <w:rsid w:val="0084797B"/>
    <w:rsid w:val="00850CD6"/>
    <w:rsid w:val="00850FCE"/>
    <w:rsid w:val="008520E4"/>
    <w:rsid w:val="00852277"/>
    <w:rsid w:val="0085373F"/>
    <w:rsid w:val="00853DE2"/>
    <w:rsid w:val="00855661"/>
    <w:rsid w:val="00855805"/>
    <w:rsid w:val="00856B08"/>
    <w:rsid w:val="008571A8"/>
    <w:rsid w:val="0085729E"/>
    <w:rsid w:val="008572ED"/>
    <w:rsid w:val="008600AC"/>
    <w:rsid w:val="00860C2E"/>
    <w:rsid w:val="00861AFA"/>
    <w:rsid w:val="00861E56"/>
    <w:rsid w:val="008626EE"/>
    <w:rsid w:val="008629BC"/>
    <w:rsid w:val="0086360D"/>
    <w:rsid w:val="00865233"/>
    <w:rsid w:val="00865CB7"/>
    <w:rsid w:val="00866493"/>
    <w:rsid w:val="00866C0E"/>
    <w:rsid w:val="00871B0A"/>
    <w:rsid w:val="0087236C"/>
    <w:rsid w:val="008746C0"/>
    <w:rsid w:val="00874799"/>
    <w:rsid w:val="0087624B"/>
    <w:rsid w:val="00880566"/>
    <w:rsid w:val="00880C6D"/>
    <w:rsid w:val="00881C8D"/>
    <w:rsid w:val="00882CE2"/>
    <w:rsid w:val="008834FB"/>
    <w:rsid w:val="00883A79"/>
    <w:rsid w:val="00885A6B"/>
    <w:rsid w:val="00887C38"/>
    <w:rsid w:val="00890A88"/>
    <w:rsid w:val="00890C08"/>
    <w:rsid w:val="00890CCB"/>
    <w:rsid w:val="00890E60"/>
    <w:rsid w:val="008924CB"/>
    <w:rsid w:val="00892706"/>
    <w:rsid w:val="008972DB"/>
    <w:rsid w:val="008977A2"/>
    <w:rsid w:val="008A1B60"/>
    <w:rsid w:val="008A1BDE"/>
    <w:rsid w:val="008A2BA4"/>
    <w:rsid w:val="008A47B8"/>
    <w:rsid w:val="008A5A5A"/>
    <w:rsid w:val="008A76B5"/>
    <w:rsid w:val="008B0516"/>
    <w:rsid w:val="008B231F"/>
    <w:rsid w:val="008B24D7"/>
    <w:rsid w:val="008B2814"/>
    <w:rsid w:val="008B4C2E"/>
    <w:rsid w:val="008B5C7C"/>
    <w:rsid w:val="008B6377"/>
    <w:rsid w:val="008B69C3"/>
    <w:rsid w:val="008B6D14"/>
    <w:rsid w:val="008C0225"/>
    <w:rsid w:val="008C02A1"/>
    <w:rsid w:val="008C0E96"/>
    <w:rsid w:val="008C0F1B"/>
    <w:rsid w:val="008C1485"/>
    <w:rsid w:val="008C20DD"/>
    <w:rsid w:val="008C319D"/>
    <w:rsid w:val="008C3374"/>
    <w:rsid w:val="008C5160"/>
    <w:rsid w:val="008C5857"/>
    <w:rsid w:val="008C6654"/>
    <w:rsid w:val="008C67B2"/>
    <w:rsid w:val="008C7322"/>
    <w:rsid w:val="008C75A1"/>
    <w:rsid w:val="008C79E2"/>
    <w:rsid w:val="008D060A"/>
    <w:rsid w:val="008D0F94"/>
    <w:rsid w:val="008D0FC2"/>
    <w:rsid w:val="008D1D22"/>
    <w:rsid w:val="008D2AE7"/>
    <w:rsid w:val="008D2D16"/>
    <w:rsid w:val="008D2F33"/>
    <w:rsid w:val="008D3447"/>
    <w:rsid w:val="008D412D"/>
    <w:rsid w:val="008D6E88"/>
    <w:rsid w:val="008E09F0"/>
    <w:rsid w:val="008E0B02"/>
    <w:rsid w:val="008E0D28"/>
    <w:rsid w:val="008E1D36"/>
    <w:rsid w:val="008E398C"/>
    <w:rsid w:val="008E3C2E"/>
    <w:rsid w:val="008E4DF6"/>
    <w:rsid w:val="008E5B22"/>
    <w:rsid w:val="008E6002"/>
    <w:rsid w:val="008E62E2"/>
    <w:rsid w:val="008E73DD"/>
    <w:rsid w:val="008E74C2"/>
    <w:rsid w:val="008E779A"/>
    <w:rsid w:val="008F0228"/>
    <w:rsid w:val="008F0E40"/>
    <w:rsid w:val="008F10BF"/>
    <w:rsid w:val="008F11D3"/>
    <w:rsid w:val="008F12D7"/>
    <w:rsid w:val="008F3DBE"/>
    <w:rsid w:val="008F6A1F"/>
    <w:rsid w:val="008F6D65"/>
    <w:rsid w:val="008F720B"/>
    <w:rsid w:val="00900148"/>
    <w:rsid w:val="00900888"/>
    <w:rsid w:val="00902FE0"/>
    <w:rsid w:val="00904241"/>
    <w:rsid w:val="00905214"/>
    <w:rsid w:val="00905B0B"/>
    <w:rsid w:val="009064EC"/>
    <w:rsid w:val="00910095"/>
    <w:rsid w:val="00910989"/>
    <w:rsid w:val="0091111B"/>
    <w:rsid w:val="009119E6"/>
    <w:rsid w:val="00911F2C"/>
    <w:rsid w:val="0091216D"/>
    <w:rsid w:val="00912259"/>
    <w:rsid w:val="009122EE"/>
    <w:rsid w:val="00912F2A"/>
    <w:rsid w:val="009144B0"/>
    <w:rsid w:val="0091474D"/>
    <w:rsid w:val="009152E7"/>
    <w:rsid w:val="00917031"/>
    <w:rsid w:val="00917241"/>
    <w:rsid w:val="0091740F"/>
    <w:rsid w:val="00917D70"/>
    <w:rsid w:val="009206A0"/>
    <w:rsid w:val="00920CCD"/>
    <w:rsid w:val="0092117A"/>
    <w:rsid w:val="009214E0"/>
    <w:rsid w:val="0092220F"/>
    <w:rsid w:val="0092227C"/>
    <w:rsid w:val="00924286"/>
    <w:rsid w:val="009250B2"/>
    <w:rsid w:val="0092674B"/>
    <w:rsid w:val="0092736B"/>
    <w:rsid w:val="0093228D"/>
    <w:rsid w:val="00933101"/>
    <w:rsid w:val="0093390E"/>
    <w:rsid w:val="00934B55"/>
    <w:rsid w:val="00934DA5"/>
    <w:rsid w:val="0094084A"/>
    <w:rsid w:val="00940D5E"/>
    <w:rsid w:val="009411F7"/>
    <w:rsid w:val="00942295"/>
    <w:rsid w:val="00943087"/>
    <w:rsid w:val="009430B2"/>
    <w:rsid w:val="009447EE"/>
    <w:rsid w:val="0094573D"/>
    <w:rsid w:val="00946DE3"/>
    <w:rsid w:val="00950957"/>
    <w:rsid w:val="00950C03"/>
    <w:rsid w:val="009510B1"/>
    <w:rsid w:val="00951F78"/>
    <w:rsid w:val="00954978"/>
    <w:rsid w:val="009563A4"/>
    <w:rsid w:val="00957E7F"/>
    <w:rsid w:val="0096053D"/>
    <w:rsid w:val="00961103"/>
    <w:rsid w:val="00961301"/>
    <w:rsid w:val="009615A1"/>
    <w:rsid w:val="009620D9"/>
    <w:rsid w:val="00963D61"/>
    <w:rsid w:val="00964E94"/>
    <w:rsid w:val="009654F5"/>
    <w:rsid w:val="009663CE"/>
    <w:rsid w:val="009663F6"/>
    <w:rsid w:val="009666BC"/>
    <w:rsid w:val="009676B3"/>
    <w:rsid w:val="00967DFB"/>
    <w:rsid w:val="00970B51"/>
    <w:rsid w:val="00974013"/>
    <w:rsid w:val="00975392"/>
    <w:rsid w:val="00975E4A"/>
    <w:rsid w:val="0097667E"/>
    <w:rsid w:val="00977C9A"/>
    <w:rsid w:val="00980DAB"/>
    <w:rsid w:val="0098195C"/>
    <w:rsid w:val="00981AB0"/>
    <w:rsid w:val="00982B61"/>
    <w:rsid w:val="00982BE1"/>
    <w:rsid w:val="00983E84"/>
    <w:rsid w:val="00984B60"/>
    <w:rsid w:val="009855BE"/>
    <w:rsid w:val="00987349"/>
    <w:rsid w:val="00990129"/>
    <w:rsid w:val="0099047E"/>
    <w:rsid w:val="009906B2"/>
    <w:rsid w:val="00991534"/>
    <w:rsid w:val="00991FE7"/>
    <w:rsid w:val="0099288A"/>
    <w:rsid w:val="0099302B"/>
    <w:rsid w:val="009942C2"/>
    <w:rsid w:val="009956DE"/>
    <w:rsid w:val="00995AF8"/>
    <w:rsid w:val="009966F8"/>
    <w:rsid w:val="00996785"/>
    <w:rsid w:val="00997C95"/>
    <w:rsid w:val="009A0816"/>
    <w:rsid w:val="009A09E8"/>
    <w:rsid w:val="009A1C78"/>
    <w:rsid w:val="009A3323"/>
    <w:rsid w:val="009A3A21"/>
    <w:rsid w:val="009A3E60"/>
    <w:rsid w:val="009A4CD9"/>
    <w:rsid w:val="009A5F66"/>
    <w:rsid w:val="009A675F"/>
    <w:rsid w:val="009B06B3"/>
    <w:rsid w:val="009B0BE8"/>
    <w:rsid w:val="009B165C"/>
    <w:rsid w:val="009B17A3"/>
    <w:rsid w:val="009B2A08"/>
    <w:rsid w:val="009B2ABC"/>
    <w:rsid w:val="009B2E23"/>
    <w:rsid w:val="009B48F3"/>
    <w:rsid w:val="009B4A04"/>
    <w:rsid w:val="009B64F4"/>
    <w:rsid w:val="009B6953"/>
    <w:rsid w:val="009B75AB"/>
    <w:rsid w:val="009B75DF"/>
    <w:rsid w:val="009C07FB"/>
    <w:rsid w:val="009C0841"/>
    <w:rsid w:val="009C2409"/>
    <w:rsid w:val="009C398B"/>
    <w:rsid w:val="009C48AF"/>
    <w:rsid w:val="009C4BB3"/>
    <w:rsid w:val="009C53FE"/>
    <w:rsid w:val="009C5565"/>
    <w:rsid w:val="009D03AE"/>
    <w:rsid w:val="009D13A2"/>
    <w:rsid w:val="009D1523"/>
    <w:rsid w:val="009D2B18"/>
    <w:rsid w:val="009D2DFA"/>
    <w:rsid w:val="009D302D"/>
    <w:rsid w:val="009D3A1D"/>
    <w:rsid w:val="009D4DB0"/>
    <w:rsid w:val="009D5BF7"/>
    <w:rsid w:val="009D5E17"/>
    <w:rsid w:val="009D627D"/>
    <w:rsid w:val="009D701B"/>
    <w:rsid w:val="009E0E8A"/>
    <w:rsid w:val="009E10C2"/>
    <w:rsid w:val="009E16B9"/>
    <w:rsid w:val="009E25A3"/>
    <w:rsid w:val="009E2666"/>
    <w:rsid w:val="009E4452"/>
    <w:rsid w:val="009E4953"/>
    <w:rsid w:val="009E4CED"/>
    <w:rsid w:val="009E4F4C"/>
    <w:rsid w:val="009E53A1"/>
    <w:rsid w:val="009E5408"/>
    <w:rsid w:val="009E6459"/>
    <w:rsid w:val="009F0184"/>
    <w:rsid w:val="009F0C69"/>
    <w:rsid w:val="009F3414"/>
    <w:rsid w:val="009F3B04"/>
    <w:rsid w:val="009F3C83"/>
    <w:rsid w:val="009F4388"/>
    <w:rsid w:val="009F49C7"/>
    <w:rsid w:val="009F4D9E"/>
    <w:rsid w:val="009F5877"/>
    <w:rsid w:val="009F789B"/>
    <w:rsid w:val="00A007E3"/>
    <w:rsid w:val="00A01F7F"/>
    <w:rsid w:val="00A01FA7"/>
    <w:rsid w:val="00A0409F"/>
    <w:rsid w:val="00A042C6"/>
    <w:rsid w:val="00A05FF8"/>
    <w:rsid w:val="00A067E3"/>
    <w:rsid w:val="00A0799F"/>
    <w:rsid w:val="00A11090"/>
    <w:rsid w:val="00A114BB"/>
    <w:rsid w:val="00A12350"/>
    <w:rsid w:val="00A129F2"/>
    <w:rsid w:val="00A14EF4"/>
    <w:rsid w:val="00A16095"/>
    <w:rsid w:val="00A170EE"/>
    <w:rsid w:val="00A1760B"/>
    <w:rsid w:val="00A21CF8"/>
    <w:rsid w:val="00A22087"/>
    <w:rsid w:val="00A22340"/>
    <w:rsid w:val="00A226E0"/>
    <w:rsid w:val="00A22F47"/>
    <w:rsid w:val="00A230C9"/>
    <w:rsid w:val="00A24D42"/>
    <w:rsid w:val="00A25A0D"/>
    <w:rsid w:val="00A27855"/>
    <w:rsid w:val="00A27C9C"/>
    <w:rsid w:val="00A27E0E"/>
    <w:rsid w:val="00A310E0"/>
    <w:rsid w:val="00A32E22"/>
    <w:rsid w:val="00A32ED3"/>
    <w:rsid w:val="00A3451E"/>
    <w:rsid w:val="00A34629"/>
    <w:rsid w:val="00A34EF1"/>
    <w:rsid w:val="00A35026"/>
    <w:rsid w:val="00A35284"/>
    <w:rsid w:val="00A356EF"/>
    <w:rsid w:val="00A359CA"/>
    <w:rsid w:val="00A35ACC"/>
    <w:rsid w:val="00A36C10"/>
    <w:rsid w:val="00A376FF"/>
    <w:rsid w:val="00A37C52"/>
    <w:rsid w:val="00A37F99"/>
    <w:rsid w:val="00A400B7"/>
    <w:rsid w:val="00A40CAF"/>
    <w:rsid w:val="00A424E5"/>
    <w:rsid w:val="00A428F6"/>
    <w:rsid w:val="00A42E2E"/>
    <w:rsid w:val="00A449B5"/>
    <w:rsid w:val="00A45733"/>
    <w:rsid w:val="00A471B4"/>
    <w:rsid w:val="00A47A85"/>
    <w:rsid w:val="00A51219"/>
    <w:rsid w:val="00A5128D"/>
    <w:rsid w:val="00A53964"/>
    <w:rsid w:val="00A53B97"/>
    <w:rsid w:val="00A553AB"/>
    <w:rsid w:val="00A56FAF"/>
    <w:rsid w:val="00A57500"/>
    <w:rsid w:val="00A57C59"/>
    <w:rsid w:val="00A602EC"/>
    <w:rsid w:val="00A6081F"/>
    <w:rsid w:val="00A60C37"/>
    <w:rsid w:val="00A6131D"/>
    <w:rsid w:val="00A618B4"/>
    <w:rsid w:val="00A61B8D"/>
    <w:rsid w:val="00A64741"/>
    <w:rsid w:val="00A64BC3"/>
    <w:rsid w:val="00A65EC5"/>
    <w:rsid w:val="00A6698B"/>
    <w:rsid w:val="00A66D5A"/>
    <w:rsid w:val="00A67636"/>
    <w:rsid w:val="00A67AA3"/>
    <w:rsid w:val="00A72208"/>
    <w:rsid w:val="00A72669"/>
    <w:rsid w:val="00A72789"/>
    <w:rsid w:val="00A73EF2"/>
    <w:rsid w:val="00A75060"/>
    <w:rsid w:val="00A7534B"/>
    <w:rsid w:val="00A75383"/>
    <w:rsid w:val="00A75C7E"/>
    <w:rsid w:val="00A77387"/>
    <w:rsid w:val="00A77647"/>
    <w:rsid w:val="00A777AE"/>
    <w:rsid w:val="00A7790A"/>
    <w:rsid w:val="00A77986"/>
    <w:rsid w:val="00A80851"/>
    <w:rsid w:val="00A84183"/>
    <w:rsid w:val="00A852F6"/>
    <w:rsid w:val="00A85623"/>
    <w:rsid w:val="00A86898"/>
    <w:rsid w:val="00A86BBF"/>
    <w:rsid w:val="00A8734C"/>
    <w:rsid w:val="00A87540"/>
    <w:rsid w:val="00A90287"/>
    <w:rsid w:val="00A90969"/>
    <w:rsid w:val="00A90F41"/>
    <w:rsid w:val="00A91E4C"/>
    <w:rsid w:val="00A92149"/>
    <w:rsid w:val="00A92290"/>
    <w:rsid w:val="00A923BD"/>
    <w:rsid w:val="00A9356E"/>
    <w:rsid w:val="00A94981"/>
    <w:rsid w:val="00A94E53"/>
    <w:rsid w:val="00A953CE"/>
    <w:rsid w:val="00A9593B"/>
    <w:rsid w:val="00A971DE"/>
    <w:rsid w:val="00AA1A2B"/>
    <w:rsid w:val="00AA1BA5"/>
    <w:rsid w:val="00AA1ED0"/>
    <w:rsid w:val="00AA1F06"/>
    <w:rsid w:val="00AA2DF9"/>
    <w:rsid w:val="00AA5425"/>
    <w:rsid w:val="00AA7083"/>
    <w:rsid w:val="00AA7E21"/>
    <w:rsid w:val="00AB0349"/>
    <w:rsid w:val="00AB087C"/>
    <w:rsid w:val="00AB09EC"/>
    <w:rsid w:val="00AB2107"/>
    <w:rsid w:val="00AB561D"/>
    <w:rsid w:val="00AB625B"/>
    <w:rsid w:val="00AB6B81"/>
    <w:rsid w:val="00AB6FE4"/>
    <w:rsid w:val="00AB7784"/>
    <w:rsid w:val="00AB7CB2"/>
    <w:rsid w:val="00AC38C3"/>
    <w:rsid w:val="00AC576D"/>
    <w:rsid w:val="00AC730E"/>
    <w:rsid w:val="00AC7E9E"/>
    <w:rsid w:val="00AD32B9"/>
    <w:rsid w:val="00AD3711"/>
    <w:rsid w:val="00AD44E3"/>
    <w:rsid w:val="00AD4EC1"/>
    <w:rsid w:val="00AD7B56"/>
    <w:rsid w:val="00AD7EBA"/>
    <w:rsid w:val="00AE0390"/>
    <w:rsid w:val="00AE04E4"/>
    <w:rsid w:val="00AE0799"/>
    <w:rsid w:val="00AE133D"/>
    <w:rsid w:val="00AE17A2"/>
    <w:rsid w:val="00AE1E74"/>
    <w:rsid w:val="00AE2794"/>
    <w:rsid w:val="00AE4B6F"/>
    <w:rsid w:val="00AE55B3"/>
    <w:rsid w:val="00AE5718"/>
    <w:rsid w:val="00AE677E"/>
    <w:rsid w:val="00AE6B5A"/>
    <w:rsid w:val="00AE79D2"/>
    <w:rsid w:val="00AE7FAD"/>
    <w:rsid w:val="00AF0132"/>
    <w:rsid w:val="00AF0C3E"/>
    <w:rsid w:val="00AF1B43"/>
    <w:rsid w:val="00AF527A"/>
    <w:rsid w:val="00AF591C"/>
    <w:rsid w:val="00AF5B2E"/>
    <w:rsid w:val="00AF6C81"/>
    <w:rsid w:val="00B012E5"/>
    <w:rsid w:val="00B024E7"/>
    <w:rsid w:val="00B03B78"/>
    <w:rsid w:val="00B03CAA"/>
    <w:rsid w:val="00B06062"/>
    <w:rsid w:val="00B0720D"/>
    <w:rsid w:val="00B102C2"/>
    <w:rsid w:val="00B1113B"/>
    <w:rsid w:val="00B1189C"/>
    <w:rsid w:val="00B11C19"/>
    <w:rsid w:val="00B13F7B"/>
    <w:rsid w:val="00B14DC4"/>
    <w:rsid w:val="00B15030"/>
    <w:rsid w:val="00B150F4"/>
    <w:rsid w:val="00B155C2"/>
    <w:rsid w:val="00B16625"/>
    <w:rsid w:val="00B16B2B"/>
    <w:rsid w:val="00B179FC"/>
    <w:rsid w:val="00B20500"/>
    <w:rsid w:val="00B21C01"/>
    <w:rsid w:val="00B238F8"/>
    <w:rsid w:val="00B25301"/>
    <w:rsid w:val="00B2768B"/>
    <w:rsid w:val="00B27CF0"/>
    <w:rsid w:val="00B316CF"/>
    <w:rsid w:val="00B31D0F"/>
    <w:rsid w:val="00B32C82"/>
    <w:rsid w:val="00B32E1A"/>
    <w:rsid w:val="00B349C3"/>
    <w:rsid w:val="00B35443"/>
    <w:rsid w:val="00B35AAD"/>
    <w:rsid w:val="00B36D6B"/>
    <w:rsid w:val="00B37193"/>
    <w:rsid w:val="00B37CE6"/>
    <w:rsid w:val="00B40ED8"/>
    <w:rsid w:val="00B41464"/>
    <w:rsid w:val="00B419C7"/>
    <w:rsid w:val="00B4245F"/>
    <w:rsid w:val="00B430FE"/>
    <w:rsid w:val="00B44774"/>
    <w:rsid w:val="00B45A81"/>
    <w:rsid w:val="00B462BF"/>
    <w:rsid w:val="00B504C5"/>
    <w:rsid w:val="00B5143B"/>
    <w:rsid w:val="00B51C43"/>
    <w:rsid w:val="00B51DEF"/>
    <w:rsid w:val="00B52D0F"/>
    <w:rsid w:val="00B54717"/>
    <w:rsid w:val="00B55293"/>
    <w:rsid w:val="00B56EC1"/>
    <w:rsid w:val="00B60BCC"/>
    <w:rsid w:val="00B616BF"/>
    <w:rsid w:val="00B61756"/>
    <w:rsid w:val="00B61919"/>
    <w:rsid w:val="00B625AE"/>
    <w:rsid w:val="00B64ED0"/>
    <w:rsid w:val="00B67021"/>
    <w:rsid w:val="00B67E9A"/>
    <w:rsid w:val="00B7001F"/>
    <w:rsid w:val="00B71398"/>
    <w:rsid w:val="00B717AC"/>
    <w:rsid w:val="00B71935"/>
    <w:rsid w:val="00B724BE"/>
    <w:rsid w:val="00B72E8D"/>
    <w:rsid w:val="00B73699"/>
    <w:rsid w:val="00B738F0"/>
    <w:rsid w:val="00B74D0F"/>
    <w:rsid w:val="00B75975"/>
    <w:rsid w:val="00B75BE7"/>
    <w:rsid w:val="00B76A01"/>
    <w:rsid w:val="00B76D60"/>
    <w:rsid w:val="00B773B9"/>
    <w:rsid w:val="00B77B16"/>
    <w:rsid w:val="00B801ED"/>
    <w:rsid w:val="00B80809"/>
    <w:rsid w:val="00B82A4D"/>
    <w:rsid w:val="00B85838"/>
    <w:rsid w:val="00B858DD"/>
    <w:rsid w:val="00B859D3"/>
    <w:rsid w:val="00B85EF3"/>
    <w:rsid w:val="00B862B6"/>
    <w:rsid w:val="00B86C2B"/>
    <w:rsid w:val="00B876B2"/>
    <w:rsid w:val="00B876E5"/>
    <w:rsid w:val="00B90175"/>
    <w:rsid w:val="00B903E9"/>
    <w:rsid w:val="00B9112D"/>
    <w:rsid w:val="00B93249"/>
    <w:rsid w:val="00B93F15"/>
    <w:rsid w:val="00B944C6"/>
    <w:rsid w:val="00B9481D"/>
    <w:rsid w:val="00B94A19"/>
    <w:rsid w:val="00B955C8"/>
    <w:rsid w:val="00B95FA4"/>
    <w:rsid w:val="00BA07E6"/>
    <w:rsid w:val="00BA15CA"/>
    <w:rsid w:val="00BA3754"/>
    <w:rsid w:val="00BA3972"/>
    <w:rsid w:val="00BA41E3"/>
    <w:rsid w:val="00BA68AB"/>
    <w:rsid w:val="00BA75FB"/>
    <w:rsid w:val="00BB00DF"/>
    <w:rsid w:val="00BB1F11"/>
    <w:rsid w:val="00BB422F"/>
    <w:rsid w:val="00BB4355"/>
    <w:rsid w:val="00BB4AC5"/>
    <w:rsid w:val="00BB5056"/>
    <w:rsid w:val="00BB653A"/>
    <w:rsid w:val="00BB6AF4"/>
    <w:rsid w:val="00BB7461"/>
    <w:rsid w:val="00BC06B9"/>
    <w:rsid w:val="00BC0BA2"/>
    <w:rsid w:val="00BC12EE"/>
    <w:rsid w:val="00BC1B38"/>
    <w:rsid w:val="00BC2BA7"/>
    <w:rsid w:val="00BC3FF9"/>
    <w:rsid w:val="00BC4224"/>
    <w:rsid w:val="00BC47B0"/>
    <w:rsid w:val="00BC6608"/>
    <w:rsid w:val="00BD1741"/>
    <w:rsid w:val="00BD1B4D"/>
    <w:rsid w:val="00BD1CD6"/>
    <w:rsid w:val="00BD34D3"/>
    <w:rsid w:val="00BD39C0"/>
    <w:rsid w:val="00BD3B4E"/>
    <w:rsid w:val="00BD5AEA"/>
    <w:rsid w:val="00BD5C8F"/>
    <w:rsid w:val="00BD6657"/>
    <w:rsid w:val="00BD668D"/>
    <w:rsid w:val="00BD6AF7"/>
    <w:rsid w:val="00BE1347"/>
    <w:rsid w:val="00BE153B"/>
    <w:rsid w:val="00BE1B8B"/>
    <w:rsid w:val="00BE32A8"/>
    <w:rsid w:val="00BE33F4"/>
    <w:rsid w:val="00BE393F"/>
    <w:rsid w:val="00BE45B4"/>
    <w:rsid w:val="00BE5B00"/>
    <w:rsid w:val="00BE5B4C"/>
    <w:rsid w:val="00BE7E38"/>
    <w:rsid w:val="00BF0E6B"/>
    <w:rsid w:val="00BF3050"/>
    <w:rsid w:val="00BF3753"/>
    <w:rsid w:val="00BF438C"/>
    <w:rsid w:val="00BF4993"/>
    <w:rsid w:val="00BF49AD"/>
    <w:rsid w:val="00BF6E2D"/>
    <w:rsid w:val="00C0099A"/>
    <w:rsid w:val="00C00F68"/>
    <w:rsid w:val="00C01A4C"/>
    <w:rsid w:val="00C0372C"/>
    <w:rsid w:val="00C03D35"/>
    <w:rsid w:val="00C107B8"/>
    <w:rsid w:val="00C10869"/>
    <w:rsid w:val="00C115C7"/>
    <w:rsid w:val="00C117AF"/>
    <w:rsid w:val="00C11CE2"/>
    <w:rsid w:val="00C122DE"/>
    <w:rsid w:val="00C12CAD"/>
    <w:rsid w:val="00C12F3D"/>
    <w:rsid w:val="00C132F1"/>
    <w:rsid w:val="00C159EE"/>
    <w:rsid w:val="00C15A63"/>
    <w:rsid w:val="00C17FA9"/>
    <w:rsid w:val="00C20EC5"/>
    <w:rsid w:val="00C2280A"/>
    <w:rsid w:val="00C2389C"/>
    <w:rsid w:val="00C23DD7"/>
    <w:rsid w:val="00C23F1C"/>
    <w:rsid w:val="00C2502C"/>
    <w:rsid w:val="00C2700D"/>
    <w:rsid w:val="00C27EE0"/>
    <w:rsid w:val="00C30900"/>
    <w:rsid w:val="00C31026"/>
    <w:rsid w:val="00C31794"/>
    <w:rsid w:val="00C31948"/>
    <w:rsid w:val="00C31FC1"/>
    <w:rsid w:val="00C320DB"/>
    <w:rsid w:val="00C32B1B"/>
    <w:rsid w:val="00C3515F"/>
    <w:rsid w:val="00C3790C"/>
    <w:rsid w:val="00C37BD0"/>
    <w:rsid w:val="00C37FB7"/>
    <w:rsid w:val="00C40232"/>
    <w:rsid w:val="00C41C70"/>
    <w:rsid w:val="00C41FB1"/>
    <w:rsid w:val="00C4368D"/>
    <w:rsid w:val="00C440FD"/>
    <w:rsid w:val="00C44D40"/>
    <w:rsid w:val="00C44EE2"/>
    <w:rsid w:val="00C452DB"/>
    <w:rsid w:val="00C464FC"/>
    <w:rsid w:val="00C50A8E"/>
    <w:rsid w:val="00C539DB"/>
    <w:rsid w:val="00C54537"/>
    <w:rsid w:val="00C56DA6"/>
    <w:rsid w:val="00C576C7"/>
    <w:rsid w:val="00C601A7"/>
    <w:rsid w:val="00C639A0"/>
    <w:rsid w:val="00C64AFF"/>
    <w:rsid w:val="00C65F85"/>
    <w:rsid w:val="00C662B2"/>
    <w:rsid w:val="00C66355"/>
    <w:rsid w:val="00C71BBA"/>
    <w:rsid w:val="00C71BD2"/>
    <w:rsid w:val="00C7663D"/>
    <w:rsid w:val="00C76EEA"/>
    <w:rsid w:val="00C7758A"/>
    <w:rsid w:val="00C817C1"/>
    <w:rsid w:val="00C81BF0"/>
    <w:rsid w:val="00C8230A"/>
    <w:rsid w:val="00C828E6"/>
    <w:rsid w:val="00C82952"/>
    <w:rsid w:val="00C8309A"/>
    <w:rsid w:val="00C83507"/>
    <w:rsid w:val="00C83D65"/>
    <w:rsid w:val="00C84383"/>
    <w:rsid w:val="00C8457E"/>
    <w:rsid w:val="00C84706"/>
    <w:rsid w:val="00C84776"/>
    <w:rsid w:val="00C84DB2"/>
    <w:rsid w:val="00C8528F"/>
    <w:rsid w:val="00C87FB3"/>
    <w:rsid w:val="00C90CEE"/>
    <w:rsid w:val="00C92922"/>
    <w:rsid w:val="00C93187"/>
    <w:rsid w:val="00C93A45"/>
    <w:rsid w:val="00C93EA8"/>
    <w:rsid w:val="00C94E98"/>
    <w:rsid w:val="00C95161"/>
    <w:rsid w:val="00C97F90"/>
    <w:rsid w:val="00CA22B1"/>
    <w:rsid w:val="00CA418C"/>
    <w:rsid w:val="00CA4291"/>
    <w:rsid w:val="00CA5D53"/>
    <w:rsid w:val="00CA638F"/>
    <w:rsid w:val="00CA7736"/>
    <w:rsid w:val="00CA7A80"/>
    <w:rsid w:val="00CA7BAE"/>
    <w:rsid w:val="00CA7C71"/>
    <w:rsid w:val="00CA7E61"/>
    <w:rsid w:val="00CB06AC"/>
    <w:rsid w:val="00CB0E2D"/>
    <w:rsid w:val="00CB1BA1"/>
    <w:rsid w:val="00CB1C84"/>
    <w:rsid w:val="00CB263A"/>
    <w:rsid w:val="00CB2EE0"/>
    <w:rsid w:val="00CB330D"/>
    <w:rsid w:val="00CB42CD"/>
    <w:rsid w:val="00CB49A5"/>
    <w:rsid w:val="00CB4E9C"/>
    <w:rsid w:val="00CB533B"/>
    <w:rsid w:val="00CB53A9"/>
    <w:rsid w:val="00CB5F3F"/>
    <w:rsid w:val="00CB6644"/>
    <w:rsid w:val="00CB6846"/>
    <w:rsid w:val="00CB6BB4"/>
    <w:rsid w:val="00CB70E6"/>
    <w:rsid w:val="00CC0D52"/>
    <w:rsid w:val="00CC123B"/>
    <w:rsid w:val="00CC1251"/>
    <w:rsid w:val="00CC1784"/>
    <w:rsid w:val="00CC270E"/>
    <w:rsid w:val="00CC3135"/>
    <w:rsid w:val="00CC41C2"/>
    <w:rsid w:val="00CC43D3"/>
    <w:rsid w:val="00CC4D15"/>
    <w:rsid w:val="00CC5831"/>
    <w:rsid w:val="00CC5BE4"/>
    <w:rsid w:val="00CC5DC2"/>
    <w:rsid w:val="00CC6367"/>
    <w:rsid w:val="00CC7578"/>
    <w:rsid w:val="00CD0745"/>
    <w:rsid w:val="00CD103C"/>
    <w:rsid w:val="00CD1161"/>
    <w:rsid w:val="00CD18D0"/>
    <w:rsid w:val="00CD3B0C"/>
    <w:rsid w:val="00CD4CCD"/>
    <w:rsid w:val="00CD63CE"/>
    <w:rsid w:val="00CE0099"/>
    <w:rsid w:val="00CE102E"/>
    <w:rsid w:val="00CE3B46"/>
    <w:rsid w:val="00CE4166"/>
    <w:rsid w:val="00CE50A0"/>
    <w:rsid w:val="00CE5CD1"/>
    <w:rsid w:val="00CE6990"/>
    <w:rsid w:val="00CE739C"/>
    <w:rsid w:val="00CF08F2"/>
    <w:rsid w:val="00CF09F8"/>
    <w:rsid w:val="00CF0AFA"/>
    <w:rsid w:val="00CF0D27"/>
    <w:rsid w:val="00CF14FC"/>
    <w:rsid w:val="00CF17DB"/>
    <w:rsid w:val="00CF180B"/>
    <w:rsid w:val="00CF1ECB"/>
    <w:rsid w:val="00CF2473"/>
    <w:rsid w:val="00CF3C41"/>
    <w:rsid w:val="00CF411B"/>
    <w:rsid w:val="00CF444A"/>
    <w:rsid w:val="00CF4FE9"/>
    <w:rsid w:val="00CF53FC"/>
    <w:rsid w:val="00CF58E4"/>
    <w:rsid w:val="00CF6647"/>
    <w:rsid w:val="00CF7541"/>
    <w:rsid w:val="00D00CC0"/>
    <w:rsid w:val="00D0114E"/>
    <w:rsid w:val="00D05564"/>
    <w:rsid w:val="00D05A0B"/>
    <w:rsid w:val="00D06902"/>
    <w:rsid w:val="00D0761C"/>
    <w:rsid w:val="00D115FA"/>
    <w:rsid w:val="00D128EE"/>
    <w:rsid w:val="00D134EB"/>
    <w:rsid w:val="00D140DA"/>
    <w:rsid w:val="00D14444"/>
    <w:rsid w:val="00D155F1"/>
    <w:rsid w:val="00D15CB1"/>
    <w:rsid w:val="00D171FA"/>
    <w:rsid w:val="00D20313"/>
    <w:rsid w:val="00D207E9"/>
    <w:rsid w:val="00D20EE2"/>
    <w:rsid w:val="00D21A2C"/>
    <w:rsid w:val="00D220B2"/>
    <w:rsid w:val="00D22328"/>
    <w:rsid w:val="00D22B90"/>
    <w:rsid w:val="00D22CE3"/>
    <w:rsid w:val="00D246C4"/>
    <w:rsid w:val="00D25531"/>
    <w:rsid w:val="00D27476"/>
    <w:rsid w:val="00D27A36"/>
    <w:rsid w:val="00D3077B"/>
    <w:rsid w:val="00D3170A"/>
    <w:rsid w:val="00D32CB9"/>
    <w:rsid w:val="00D32F5D"/>
    <w:rsid w:val="00D34398"/>
    <w:rsid w:val="00D346CB"/>
    <w:rsid w:val="00D35D85"/>
    <w:rsid w:val="00D366C5"/>
    <w:rsid w:val="00D37C11"/>
    <w:rsid w:val="00D4031F"/>
    <w:rsid w:val="00D4093F"/>
    <w:rsid w:val="00D411CB"/>
    <w:rsid w:val="00D4136B"/>
    <w:rsid w:val="00D420A3"/>
    <w:rsid w:val="00D440D6"/>
    <w:rsid w:val="00D50BFF"/>
    <w:rsid w:val="00D521FD"/>
    <w:rsid w:val="00D53D25"/>
    <w:rsid w:val="00D542A5"/>
    <w:rsid w:val="00D56131"/>
    <w:rsid w:val="00D566B5"/>
    <w:rsid w:val="00D56D8B"/>
    <w:rsid w:val="00D570EF"/>
    <w:rsid w:val="00D60D44"/>
    <w:rsid w:val="00D61364"/>
    <w:rsid w:val="00D61803"/>
    <w:rsid w:val="00D63A96"/>
    <w:rsid w:val="00D64197"/>
    <w:rsid w:val="00D6516D"/>
    <w:rsid w:val="00D66B16"/>
    <w:rsid w:val="00D704E2"/>
    <w:rsid w:val="00D7163C"/>
    <w:rsid w:val="00D719D9"/>
    <w:rsid w:val="00D71E25"/>
    <w:rsid w:val="00D72C35"/>
    <w:rsid w:val="00D75257"/>
    <w:rsid w:val="00D754D0"/>
    <w:rsid w:val="00D7666B"/>
    <w:rsid w:val="00D77605"/>
    <w:rsid w:val="00D800AB"/>
    <w:rsid w:val="00D81011"/>
    <w:rsid w:val="00D818BE"/>
    <w:rsid w:val="00D820C8"/>
    <w:rsid w:val="00D828CC"/>
    <w:rsid w:val="00D8324E"/>
    <w:rsid w:val="00D8481D"/>
    <w:rsid w:val="00D85124"/>
    <w:rsid w:val="00D85168"/>
    <w:rsid w:val="00D85A3A"/>
    <w:rsid w:val="00D8759F"/>
    <w:rsid w:val="00D87F99"/>
    <w:rsid w:val="00D90098"/>
    <w:rsid w:val="00D91CE6"/>
    <w:rsid w:val="00D91E15"/>
    <w:rsid w:val="00D92A56"/>
    <w:rsid w:val="00D9418F"/>
    <w:rsid w:val="00D952CA"/>
    <w:rsid w:val="00D96AD7"/>
    <w:rsid w:val="00D97599"/>
    <w:rsid w:val="00DA054F"/>
    <w:rsid w:val="00DA072B"/>
    <w:rsid w:val="00DA1126"/>
    <w:rsid w:val="00DA28BB"/>
    <w:rsid w:val="00DA2E2C"/>
    <w:rsid w:val="00DA45A6"/>
    <w:rsid w:val="00DA7C78"/>
    <w:rsid w:val="00DB05AE"/>
    <w:rsid w:val="00DB26AC"/>
    <w:rsid w:val="00DB3F58"/>
    <w:rsid w:val="00DB77F0"/>
    <w:rsid w:val="00DB7B0D"/>
    <w:rsid w:val="00DC0078"/>
    <w:rsid w:val="00DC116E"/>
    <w:rsid w:val="00DC1C85"/>
    <w:rsid w:val="00DC3E49"/>
    <w:rsid w:val="00DC3F0C"/>
    <w:rsid w:val="00DC52AF"/>
    <w:rsid w:val="00DC5FAE"/>
    <w:rsid w:val="00DC6CC8"/>
    <w:rsid w:val="00DD00C6"/>
    <w:rsid w:val="00DD0179"/>
    <w:rsid w:val="00DD1150"/>
    <w:rsid w:val="00DD195A"/>
    <w:rsid w:val="00DD3562"/>
    <w:rsid w:val="00DD53CE"/>
    <w:rsid w:val="00DD57C5"/>
    <w:rsid w:val="00DD5FD8"/>
    <w:rsid w:val="00DD6343"/>
    <w:rsid w:val="00DE02AE"/>
    <w:rsid w:val="00DE08A7"/>
    <w:rsid w:val="00DE2D5F"/>
    <w:rsid w:val="00DE31DA"/>
    <w:rsid w:val="00DE3365"/>
    <w:rsid w:val="00DE356F"/>
    <w:rsid w:val="00DE49B3"/>
    <w:rsid w:val="00DE4F1C"/>
    <w:rsid w:val="00DE510B"/>
    <w:rsid w:val="00DE5E1B"/>
    <w:rsid w:val="00DE6061"/>
    <w:rsid w:val="00DE6453"/>
    <w:rsid w:val="00DE6746"/>
    <w:rsid w:val="00DE72E4"/>
    <w:rsid w:val="00DE7CA1"/>
    <w:rsid w:val="00DF1B72"/>
    <w:rsid w:val="00DF2C88"/>
    <w:rsid w:val="00DF2D88"/>
    <w:rsid w:val="00DF31F8"/>
    <w:rsid w:val="00DF35A1"/>
    <w:rsid w:val="00DF44DD"/>
    <w:rsid w:val="00DF51DC"/>
    <w:rsid w:val="00DF5D20"/>
    <w:rsid w:val="00DF6FA8"/>
    <w:rsid w:val="00DF7102"/>
    <w:rsid w:val="00DF7BDB"/>
    <w:rsid w:val="00E021D4"/>
    <w:rsid w:val="00E026F7"/>
    <w:rsid w:val="00E04657"/>
    <w:rsid w:val="00E04BD0"/>
    <w:rsid w:val="00E064A3"/>
    <w:rsid w:val="00E0733B"/>
    <w:rsid w:val="00E0760A"/>
    <w:rsid w:val="00E076B8"/>
    <w:rsid w:val="00E10916"/>
    <w:rsid w:val="00E13AB9"/>
    <w:rsid w:val="00E14A30"/>
    <w:rsid w:val="00E16EE8"/>
    <w:rsid w:val="00E17230"/>
    <w:rsid w:val="00E22D35"/>
    <w:rsid w:val="00E23524"/>
    <w:rsid w:val="00E23BF7"/>
    <w:rsid w:val="00E24871"/>
    <w:rsid w:val="00E24BA6"/>
    <w:rsid w:val="00E25507"/>
    <w:rsid w:val="00E25C14"/>
    <w:rsid w:val="00E31259"/>
    <w:rsid w:val="00E33AC2"/>
    <w:rsid w:val="00E34E5B"/>
    <w:rsid w:val="00E35690"/>
    <w:rsid w:val="00E40A50"/>
    <w:rsid w:val="00E414DD"/>
    <w:rsid w:val="00E41E53"/>
    <w:rsid w:val="00E42143"/>
    <w:rsid w:val="00E43480"/>
    <w:rsid w:val="00E43A07"/>
    <w:rsid w:val="00E4595C"/>
    <w:rsid w:val="00E45D7D"/>
    <w:rsid w:val="00E46C3D"/>
    <w:rsid w:val="00E51A13"/>
    <w:rsid w:val="00E53600"/>
    <w:rsid w:val="00E537C4"/>
    <w:rsid w:val="00E5448B"/>
    <w:rsid w:val="00E54CAD"/>
    <w:rsid w:val="00E5525C"/>
    <w:rsid w:val="00E5587B"/>
    <w:rsid w:val="00E5684C"/>
    <w:rsid w:val="00E60171"/>
    <w:rsid w:val="00E612B3"/>
    <w:rsid w:val="00E6140F"/>
    <w:rsid w:val="00E61A39"/>
    <w:rsid w:val="00E6251C"/>
    <w:rsid w:val="00E63472"/>
    <w:rsid w:val="00E6363A"/>
    <w:rsid w:val="00E6366A"/>
    <w:rsid w:val="00E6450B"/>
    <w:rsid w:val="00E64DEE"/>
    <w:rsid w:val="00E664BC"/>
    <w:rsid w:val="00E674AC"/>
    <w:rsid w:val="00E674FE"/>
    <w:rsid w:val="00E70535"/>
    <w:rsid w:val="00E706EA"/>
    <w:rsid w:val="00E71C41"/>
    <w:rsid w:val="00E728D1"/>
    <w:rsid w:val="00E72F65"/>
    <w:rsid w:val="00E74ED7"/>
    <w:rsid w:val="00E776BD"/>
    <w:rsid w:val="00E77EE3"/>
    <w:rsid w:val="00E80185"/>
    <w:rsid w:val="00E81C51"/>
    <w:rsid w:val="00E81DC9"/>
    <w:rsid w:val="00E83C5A"/>
    <w:rsid w:val="00E85227"/>
    <w:rsid w:val="00E86F47"/>
    <w:rsid w:val="00E87161"/>
    <w:rsid w:val="00E87807"/>
    <w:rsid w:val="00E87A85"/>
    <w:rsid w:val="00E90B61"/>
    <w:rsid w:val="00E90E0F"/>
    <w:rsid w:val="00E930B2"/>
    <w:rsid w:val="00E9381C"/>
    <w:rsid w:val="00E9413F"/>
    <w:rsid w:val="00E94332"/>
    <w:rsid w:val="00E94576"/>
    <w:rsid w:val="00E94E73"/>
    <w:rsid w:val="00E94EE6"/>
    <w:rsid w:val="00E954B5"/>
    <w:rsid w:val="00E97700"/>
    <w:rsid w:val="00E97FCA"/>
    <w:rsid w:val="00EA0533"/>
    <w:rsid w:val="00EA0B27"/>
    <w:rsid w:val="00EA2EAB"/>
    <w:rsid w:val="00EA3E63"/>
    <w:rsid w:val="00EA4037"/>
    <w:rsid w:val="00EA5D0F"/>
    <w:rsid w:val="00EB02D2"/>
    <w:rsid w:val="00EB05A0"/>
    <w:rsid w:val="00EB0FAE"/>
    <w:rsid w:val="00EB1CF5"/>
    <w:rsid w:val="00EB3CDF"/>
    <w:rsid w:val="00EB3EE3"/>
    <w:rsid w:val="00EB60EB"/>
    <w:rsid w:val="00EB6B8B"/>
    <w:rsid w:val="00EC1CF9"/>
    <w:rsid w:val="00EC2FF8"/>
    <w:rsid w:val="00EC3085"/>
    <w:rsid w:val="00EC311F"/>
    <w:rsid w:val="00EC356E"/>
    <w:rsid w:val="00EC3752"/>
    <w:rsid w:val="00EC412B"/>
    <w:rsid w:val="00EC4403"/>
    <w:rsid w:val="00EC57E0"/>
    <w:rsid w:val="00EC617F"/>
    <w:rsid w:val="00EC6EED"/>
    <w:rsid w:val="00EC7122"/>
    <w:rsid w:val="00ED1E8C"/>
    <w:rsid w:val="00ED2926"/>
    <w:rsid w:val="00ED5626"/>
    <w:rsid w:val="00ED727B"/>
    <w:rsid w:val="00EE0BBA"/>
    <w:rsid w:val="00EE2C08"/>
    <w:rsid w:val="00EE460D"/>
    <w:rsid w:val="00EE6189"/>
    <w:rsid w:val="00EE67E7"/>
    <w:rsid w:val="00EE6A3B"/>
    <w:rsid w:val="00EF09BC"/>
    <w:rsid w:val="00EF15AF"/>
    <w:rsid w:val="00EF1EEF"/>
    <w:rsid w:val="00EF2186"/>
    <w:rsid w:val="00EF289C"/>
    <w:rsid w:val="00EF41FC"/>
    <w:rsid w:val="00EF68F4"/>
    <w:rsid w:val="00EF6C56"/>
    <w:rsid w:val="00EF7AC4"/>
    <w:rsid w:val="00F01147"/>
    <w:rsid w:val="00F01D75"/>
    <w:rsid w:val="00F02298"/>
    <w:rsid w:val="00F04307"/>
    <w:rsid w:val="00F05EC0"/>
    <w:rsid w:val="00F06818"/>
    <w:rsid w:val="00F07442"/>
    <w:rsid w:val="00F07C89"/>
    <w:rsid w:val="00F11B1C"/>
    <w:rsid w:val="00F127CC"/>
    <w:rsid w:val="00F12E9D"/>
    <w:rsid w:val="00F1362E"/>
    <w:rsid w:val="00F14846"/>
    <w:rsid w:val="00F151EE"/>
    <w:rsid w:val="00F20A23"/>
    <w:rsid w:val="00F21010"/>
    <w:rsid w:val="00F21BFC"/>
    <w:rsid w:val="00F224B4"/>
    <w:rsid w:val="00F22511"/>
    <w:rsid w:val="00F234C2"/>
    <w:rsid w:val="00F23B7B"/>
    <w:rsid w:val="00F23BDE"/>
    <w:rsid w:val="00F248D3"/>
    <w:rsid w:val="00F248E1"/>
    <w:rsid w:val="00F25921"/>
    <w:rsid w:val="00F25A37"/>
    <w:rsid w:val="00F26D18"/>
    <w:rsid w:val="00F275F2"/>
    <w:rsid w:val="00F31CAA"/>
    <w:rsid w:val="00F330A2"/>
    <w:rsid w:val="00F331A7"/>
    <w:rsid w:val="00F34DB4"/>
    <w:rsid w:val="00F361C2"/>
    <w:rsid w:val="00F4003E"/>
    <w:rsid w:val="00F40A56"/>
    <w:rsid w:val="00F40B77"/>
    <w:rsid w:val="00F412D5"/>
    <w:rsid w:val="00F42A04"/>
    <w:rsid w:val="00F433C2"/>
    <w:rsid w:val="00F4384B"/>
    <w:rsid w:val="00F43905"/>
    <w:rsid w:val="00F44B9F"/>
    <w:rsid w:val="00F46696"/>
    <w:rsid w:val="00F469D1"/>
    <w:rsid w:val="00F47E14"/>
    <w:rsid w:val="00F51B18"/>
    <w:rsid w:val="00F51EEB"/>
    <w:rsid w:val="00F52C9C"/>
    <w:rsid w:val="00F54A42"/>
    <w:rsid w:val="00F5622D"/>
    <w:rsid w:val="00F57AE7"/>
    <w:rsid w:val="00F6036B"/>
    <w:rsid w:val="00F60B7D"/>
    <w:rsid w:val="00F61081"/>
    <w:rsid w:val="00F6279E"/>
    <w:rsid w:val="00F62DB2"/>
    <w:rsid w:val="00F63035"/>
    <w:rsid w:val="00F638D6"/>
    <w:rsid w:val="00F64439"/>
    <w:rsid w:val="00F64B3D"/>
    <w:rsid w:val="00F65B71"/>
    <w:rsid w:val="00F667EA"/>
    <w:rsid w:val="00F67701"/>
    <w:rsid w:val="00F67E83"/>
    <w:rsid w:val="00F67F53"/>
    <w:rsid w:val="00F71656"/>
    <w:rsid w:val="00F72316"/>
    <w:rsid w:val="00F72774"/>
    <w:rsid w:val="00F73EFD"/>
    <w:rsid w:val="00F7405F"/>
    <w:rsid w:val="00F74701"/>
    <w:rsid w:val="00F754B8"/>
    <w:rsid w:val="00F75A44"/>
    <w:rsid w:val="00F75E04"/>
    <w:rsid w:val="00F76C37"/>
    <w:rsid w:val="00F802B7"/>
    <w:rsid w:val="00F8094D"/>
    <w:rsid w:val="00F82680"/>
    <w:rsid w:val="00F82C85"/>
    <w:rsid w:val="00F82F54"/>
    <w:rsid w:val="00F83B49"/>
    <w:rsid w:val="00F84F20"/>
    <w:rsid w:val="00F86492"/>
    <w:rsid w:val="00F865D1"/>
    <w:rsid w:val="00F86B74"/>
    <w:rsid w:val="00F87164"/>
    <w:rsid w:val="00F8730F"/>
    <w:rsid w:val="00F877E6"/>
    <w:rsid w:val="00F9059A"/>
    <w:rsid w:val="00F90800"/>
    <w:rsid w:val="00F913DC"/>
    <w:rsid w:val="00F916E0"/>
    <w:rsid w:val="00F92C64"/>
    <w:rsid w:val="00F92FDC"/>
    <w:rsid w:val="00F93FDD"/>
    <w:rsid w:val="00F9470A"/>
    <w:rsid w:val="00F954C9"/>
    <w:rsid w:val="00F95B34"/>
    <w:rsid w:val="00F96AB0"/>
    <w:rsid w:val="00F96DE9"/>
    <w:rsid w:val="00F96FB0"/>
    <w:rsid w:val="00FA042B"/>
    <w:rsid w:val="00FA04F6"/>
    <w:rsid w:val="00FA0AF9"/>
    <w:rsid w:val="00FA2433"/>
    <w:rsid w:val="00FA298F"/>
    <w:rsid w:val="00FA32D1"/>
    <w:rsid w:val="00FA3B2B"/>
    <w:rsid w:val="00FA42FF"/>
    <w:rsid w:val="00FA5955"/>
    <w:rsid w:val="00FA6706"/>
    <w:rsid w:val="00FA7493"/>
    <w:rsid w:val="00FB1F12"/>
    <w:rsid w:val="00FB5313"/>
    <w:rsid w:val="00FB7341"/>
    <w:rsid w:val="00FC07D3"/>
    <w:rsid w:val="00FC2F51"/>
    <w:rsid w:val="00FC5314"/>
    <w:rsid w:val="00FC5348"/>
    <w:rsid w:val="00FC63FA"/>
    <w:rsid w:val="00FC7461"/>
    <w:rsid w:val="00FC747F"/>
    <w:rsid w:val="00FC7E74"/>
    <w:rsid w:val="00FD0C31"/>
    <w:rsid w:val="00FD0CEF"/>
    <w:rsid w:val="00FD1E3E"/>
    <w:rsid w:val="00FD297A"/>
    <w:rsid w:val="00FD2FDB"/>
    <w:rsid w:val="00FD3198"/>
    <w:rsid w:val="00FD4CDB"/>
    <w:rsid w:val="00FD52E4"/>
    <w:rsid w:val="00FD5391"/>
    <w:rsid w:val="00FD5C3F"/>
    <w:rsid w:val="00FD5F46"/>
    <w:rsid w:val="00FD696B"/>
    <w:rsid w:val="00FD7D0D"/>
    <w:rsid w:val="00FE15A0"/>
    <w:rsid w:val="00FE2090"/>
    <w:rsid w:val="00FE227B"/>
    <w:rsid w:val="00FE2C8E"/>
    <w:rsid w:val="00FE5190"/>
    <w:rsid w:val="00FE785F"/>
    <w:rsid w:val="00FF01A3"/>
    <w:rsid w:val="00FF01AB"/>
    <w:rsid w:val="00FF0A3E"/>
    <w:rsid w:val="00FF0B15"/>
    <w:rsid w:val="00FF10C6"/>
    <w:rsid w:val="00FF170C"/>
    <w:rsid w:val="00FF1962"/>
    <w:rsid w:val="00FF44F5"/>
    <w:rsid w:val="00FF6169"/>
    <w:rsid w:val="00FF6310"/>
    <w:rsid w:val="00FF6377"/>
    <w:rsid w:val="00FF74C9"/>
    <w:rsid w:val="00FF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5"/>
    <o:shapelayout v:ext="edit">
      <o:idmap v:ext="edit" data="1"/>
    </o:shapelayout>
  </w:shapeDefaults>
  <w:decimalSymbol w:val="."/>
  <w:listSeparator w:val=","/>
  <w14:docId w14:val="4C0E6E4C"/>
  <w15:docId w15:val="{08CF11EA-0F63-4B95-9E0B-1BEC86DA0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Arial"/>
        <w:sz w:val="22"/>
        <w:szCs w:val="22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3F61"/>
    <w:rPr>
      <w:rFonts w:ascii="Garamond" w:hAnsi="Garamond" w:cs="Times New Roman"/>
      <w:sz w:val="16"/>
      <w:szCs w:val="20"/>
      <w:lang w:bidi="ar-SA"/>
    </w:rPr>
  </w:style>
  <w:style w:type="paragraph" w:styleId="Heading1">
    <w:name w:val="heading 1"/>
    <w:basedOn w:val="Normal"/>
    <w:next w:val="BodyText"/>
    <w:link w:val="Heading1Char"/>
    <w:qFormat/>
    <w:rsid w:val="001B20E9"/>
    <w:pPr>
      <w:keepNext/>
      <w:numPr>
        <w:numId w:val="4"/>
      </w:numPr>
      <w:spacing w:before="240" w:after="120"/>
      <w:outlineLvl w:val="0"/>
    </w:pPr>
    <w:rPr>
      <w:rFonts w:ascii="Arial" w:hAnsi="Arial" w:cs="Arial"/>
      <w:b/>
      <w:bCs/>
      <w:color w:val="1F497D"/>
      <w:spacing w:val="-25"/>
      <w:kern w:val="28"/>
      <w:sz w:val="44"/>
    </w:rPr>
  </w:style>
  <w:style w:type="paragraph" w:styleId="Heading2">
    <w:name w:val="heading 2"/>
    <w:basedOn w:val="Normal"/>
    <w:next w:val="BodyText"/>
    <w:link w:val="Heading2Char"/>
    <w:qFormat/>
    <w:rsid w:val="008F11D3"/>
    <w:pPr>
      <w:keepNext/>
      <w:numPr>
        <w:ilvl w:val="1"/>
        <w:numId w:val="4"/>
      </w:numPr>
      <w:spacing w:after="200" w:line="240" w:lineRule="atLeast"/>
      <w:outlineLvl w:val="1"/>
    </w:pPr>
    <w:rPr>
      <w:rFonts w:ascii="Arial" w:hAnsi="Arial" w:cs="Arial"/>
      <w:color w:val="1F497D"/>
      <w:spacing w:val="-10"/>
      <w:kern w:val="28"/>
      <w:sz w:val="32"/>
      <w:szCs w:val="32"/>
    </w:rPr>
  </w:style>
  <w:style w:type="paragraph" w:styleId="Heading3">
    <w:name w:val="heading 3"/>
    <w:basedOn w:val="Normal"/>
    <w:next w:val="BodyText"/>
    <w:link w:val="Heading3Char"/>
    <w:autoRedefine/>
    <w:qFormat/>
    <w:rsid w:val="00B03CAA"/>
    <w:pPr>
      <w:keepNext/>
      <w:numPr>
        <w:ilvl w:val="2"/>
        <w:numId w:val="4"/>
      </w:numPr>
      <w:spacing w:after="240"/>
      <w:outlineLvl w:val="2"/>
    </w:pPr>
    <w:rPr>
      <w:rFonts w:asciiTheme="minorHAnsi" w:hAnsiTheme="minorHAnsi" w:cs="Arial"/>
      <w:color w:val="1F497D"/>
      <w:spacing w:val="-5"/>
      <w:sz w:val="28"/>
      <w:szCs w:val="24"/>
    </w:rPr>
  </w:style>
  <w:style w:type="paragraph" w:styleId="Heading4">
    <w:name w:val="heading 4"/>
    <w:basedOn w:val="Heading4n"/>
    <w:next w:val="BodyText"/>
    <w:link w:val="Heading4Char"/>
    <w:qFormat/>
    <w:rsid w:val="008F11D3"/>
    <w:pPr>
      <w:numPr>
        <w:ilvl w:val="3"/>
        <w:numId w:val="4"/>
      </w:numPr>
      <w:outlineLvl w:val="3"/>
    </w:pPr>
  </w:style>
  <w:style w:type="paragraph" w:styleId="Heading5">
    <w:name w:val="heading 5"/>
    <w:basedOn w:val="Normal"/>
    <w:next w:val="BodyText"/>
    <w:link w:val="Heading5Char"/>
    <w:qFormat/>
    <w:rsid w:val="001B20E9"/>
    <w:pPr>
      <w:keepNext/>
      <w:framePr w:w="1800" w:wrap="around" w:vAnchor="text" w:hAnchor="page" w:x="1201" w:y="1"/>
      <w:numPr>
        <w:ilvl w:val="4"/>
        <w:numId w:val="4"/>
      </w:numPr>
      <w:spacing w:before="40" w:after="240"/>
      <w:outlineLvl w:val="4"/>
    </w:pPr>
    <w:rPr>
      <w:rFonts w:ascii="Arial Black" w:hAnsi="Arial Black"/>
      <w:spacing w:val="-5"/>
      <w:sz w:val="18"/>
    </w:rPr>
  </w:style>
  <w:style w:type="paragraph" w:styleId="Heading6">
    <w:name w:val="heading 6"/>
    <w:basedOn w:val="Normal"/>
    <w:next w:val="BodyText"/>
    <w:link w:val="Heading6Char"/>
    <w:qFormat/>
    <w:rsid w:val="001B20E9"/>
    <w:pPr>
      <w:keepNext/>
      <w:framePr w:w="1800" w:wrap="around" w:vAnchor="text" w:hAnchor="page" w:x="1201" w:y="1"/>
      <w:numPr>
        <w:ilvl w:val="5"/>
        <w:numId w:val="4"/>
      </w:numPr>
      <w:outlineLvl w:val="5"/>
    </w:pPr>
  </w:style>
  <w:style w:type="paragraph" w:styleId="Heading7">
    <w:name w:val="heading 7"/>
    <w:basedOn w:val="Normal"/>
    <w:next w:val="BodyText"/>
    <w:link w:val="Heading7Char"/>
    <w:qFormat/>
    <w:rsid w:val="001B20E9"/>
    <w:pPr>
      <w:framePr w:w="3780" w:hSpace="240" w:wrap="around" w:vAnchor="text" w:hAnchor="page" w:x="1489" w:y="1"/>
      <w:numPr>
        <w:ilvl w:val="6"/>
        <w:numId w:val="4"/>
      </w:num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/>
      <w:outlineLvl w:val="6"/>
    </w:pPr>
    <w:rPr>
      <w:i/>
      <w:spacing w:val="-5"/>
      <w:sz w:val="28"/>
    </w:rPr>
  </w:style>
  <w:style w:type="paragraph" w:styleId="Heading8">
    <w:name w:val="heading 8"/>
    <w:basedOn w:val="Normal"/>
    <w:next w:val="BodyText"/>
    <w:link w:val="Heading8Char"/>
    <w:qFormat/>
    <w:rsid w:val="001B20E9"/>
    <w:pPr>
      <w:keepNext/>
      <w:framePr w:w="1860" w:wrap="around" w:vAnchor="text" w:hAnchor="page" w:x="1201" w:y="1"/>
      <w:numPr>
        <w:ilvl w:val="7"/>
        <w:numId w:val="4"/>
      </w:numPr>
      <w:pBdr>
        <w:top w:val="single" w:sz="24" w:space="0" w:color="auto"/>
        <w:bottom w:val="single" w:sz="6" w:space="0" w:color="auto"/>
      </w:pBdr>
      <w:spacing w:before="60" w:line="320" w:lineRule="exact"/>
      <w:jc w:val="center"/>
      <w:outlineLvl w:val="7"/>
    </w:pPr>
    <w:rPr>
      <w:rFonts w:ascii="Arial Black" w:hAnsi="Arial Black"/>
      <w:caps/>
      <w:spacing w:val="60"/>
      <w:sz w:val="14"/>
    </w:rPr>
  </w:style>
  <w:style w:type="paragraph" w:styleId="Heading9">
    <w:name w:val="heading 9"/>
    <w:basedOn w:val="Normal"/>
    <w:next w:val="BodyText"/>
    <w:link w:val="Heading9Char"/>
    <w:qFormat/>
    <w:rsid w:val="001B20E9"/>
    <w:pPr>
      <w:keepNext/>
      <w:numPr>
        <w:ilvl w:val="8"/>
        <w:numId w:val="4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B20E9"/>
    <w:rPr>
      <w:rFonts w:ascii="Arial" w:hAnsi="Arial"/>
      <w:b/>
      <w:bCs/>
      <w:color w:val="1F497D"/>
      <w:spacing w:val="-25"/>
      <w:kern w:val="28"/>
      <w:sz w:val="44"/>
      <w:szCs w:val="20"/>
      <w:lang w:bidi="ar-SA"/>
    </w:rPr>
  </w:style>
  <w:style w:type="character" w:customStyle="1" w:styleId="Heading2Char">
    <w:name w:val="Heading 2 Char"/>
    <w:basedOn w:val="DefaultParagraphFont"/>
    <w:link w:val="Heading2"/>
    <w:rsid w:val="001B20E9"/>
    <w:rPr>
      <w:rFonts w:ascii="Arial" w:hAnsi="Arial"/>
      <w:color w:val="1F497D"/>
      <w:spacing w:val="-10"/>
      <w:kern w:val="28"/>
      <w:sz w:val="32"/>
      <w:szCs w:val="32"/>
      <w:lang w:bidi="ar-SA"/>
    </w:rPr>
  </w:style>
  <w:style w:type="character" w:customStyle="1" w:styleId="Heading3Char">
    <w:name w:val="Heading 3 Char"/>
    <w:basedOn w:val="DefaultParagraphFont"/>
    <w:link w:val="Heading3"/>
    <w:rsid w:val="00B03CAA"/>
    <w:rPr>
      <w:rFonts w:asciiTheme="minorHAnsi" w:hAnsiTheme="minorHAnsi"/>
      <w:color w:val="1F497D"/>
      <w:spacing w:val="-5"/>
      <w:sz w:val="28"/>
      <w:szCs w:val="24"/>
      <w:lang w:bidi="ar-SA"/>
    </w:rPr>
  </w:style>
  <w:style w:type="character" w:customStyle="1" w:styleId="Heading4Char">
    <w:name w:val="Heading 4 Char"/>
    <w:basedOn w:val="DefaultParagraphFont"/>
    <w:link w:val="Heading4"/>
    <w:rsid w:val="00347A4A"/>
    <w:rPr>
      <w:rFonts w:asciiTheme="minorHAnsi" w:hAnsiTheme="minorHAnsi"/>
      <w:color w:val="1F497D"/>
      <w:spacing w:val="-5"/>
      <w:sz w:val="28"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rsid w:val="001B20E9"/>
    <w:rPr>
      <w:rFonts w:ascii="Arial Black" w:hAnsi="Arial Black" w:cs="Times New Roman"/>
      <w:spacing w:val="-5"/>
      <w:sz w:val="18"/>
      <w:szCs w:val="20"/>
      <w:lang w:bidi="ar-SA"/>
    </w:rPr>
  </w:style>
  <w:style w:type="character" w:customStyle="1" w:styleId="Heading6Char">
    <w:name w:val="Heading 6 Char"/>
    <w:basedOn w:val="DefaultParagraphFont"/>
    <w:link w:val="Heading6"/>
    <w:rsid w:val="001B20E9"/>
    <w:rPr>
      <w:rFonts w:ascii="Garamond" w:hAnsi="Garamond" w:cs="Times New Roman"/>
      <w:sz w:val="16"/>
      <w:szCs w:val="20"/>
      <w:lang w:bidi="ar-SA"/>
    </w:rPr>
  </w:style>
  <w:style w:type="character" w:customStyle="1" w:styleId="Heading7Char">
    <w:name w:val="Heading 7 Char"/>
    <w:basedOn w:val="DefaultParagraphFont"/>
    <w:link w:val="Heading7"/>
    <w:rsid w:val="001B20E9"/>
    <w:rPr>
      <w:rFonts w:ascii="Garamond" w:hAnsi="Garamond" w:cs="Times New Roman"/>
      <w:i/>
      <w:spacing w:val="-5"/>
      <w:sz w:val="28"/>
      <w:szCs w:val="20"/>
      <w:shd w:val="pct5" w:color="auto" w:fill="auto"/>
      <w:lang w:bidi="ar-SA"/>
    </w:rPr>
  </w:style>
  <w:style w:type="character" w:customStyle="1" w:styleId="Heading8Char">
    <w:name w:val="Heading 8 Char"/>
    <w:basedOn w:val="DefaultParagraphFont"/>
    <w:link w:val="Heading8"/>
    <w:rsid w:val="001B20E9"/>
    <w:rPr>
      <w:rFonts w:ascii="Arial Black" w:hAnsi="Arial Black" w:cs="Times New Roman"/>
      <w:caps/>
      <w:spacing w:val="60"/>
      <w:sz w:val="14"/>
      <w:szCs w:val="20"/>
      <w:lang w:bidi="ar-SA"/>
    </w:rPr>
  </w:style>
  <w:style w:type="character" w:customStyle="1" w:styleId="Heading9Char">
    <w:name w:val="Heading 9 Char"/>
    <w:basedOn w:val="DefaultParagraphFont"/>
    <w:link w:val="Heading9"/>
    <w:rsid w:val="001B20E9"/>
    <w:rPr>
      <w:rFonts w:ascii="Garamond" w:hAnsi="Garamond" w:cs="Times New Roman"/>
      <w:b/>
      <w:i/>
      <w:kern w:val="28"/>
      <w:sz w:val="16"/>
      <w:szCs w:val="20"/>
      <w:lang w:bidi="ar-SA"/>
    </w:rPr>
  </w:style>
  <w:style w:type="paragraph" w:styleId="BodyText">
    <w:name w:val="Body Text"/>
    <w:basedOn w:val="Normal"/>
    <w:link w:val="BodyTextChar"/>
    <w:rsid w:val="001B20E9"/>
    <w:pPr>
      <w:spacing w:after="240"/>
      <w:jc w:val="both"/>
    </w:pPr>
    <w:rPr>
      <w:spacing w:val="-5"/>
      <w:sz w:val="24"/>
    </w:rPr>
  </w:style>
  <w:style w:type="character" w:customStyle="1" w:styleId="BodyTextChar">
    <w:name w:val="Body Text Char"/>
    <w:basedOn w:val="DefaultParagraphFont"/>
    <w:link w:val="BodyText"/>
    <w:rsid w:val="001B20E9"/>
    <w:rPr>
      <w:rFonts w:ascii="Garamond" w:hAnsi="Garamond"/>
      <w:spacing w:val="-5"/>
      <w:sz w:val="20"/>
    </w:rPr>
  </w:style>
  <w:style w:type="character" w:styleId="CommentReference">
    <w:name w:val="annotation reference"/>
    <w:basedOn w:val="DefaultParagraphFont"/>
    <w:semiHidden/>
    <w:rsid w:val="001B20E9"/>
    <w:rPr>
      <w:rFonts w:cs="Times New Roman"/>
      <w:sz w:val="16"/>
    </w:rPr>
  </w:style>
  <w:style w:type="paragraph" w:styleId="CommentText">
    <w:name w:val="annotation text"/>
    <w:basedOn w:val="Normal"/>
    <w:link w:val="CommentTextChar"/>
    <w:semiHidden/>
    <w:rsid w:val="001B20E9"/>
    <w:pPr>
      <w:tabs>
        <w:tab w:val="left" w:pos="187"/>
      </w:tabs>
      <w:spacing w:after="120" w:line="220" w:lineRule="exact"/>
      <w:ind w:left="187" w:hanging="187"/>
    </w:pPr>
  </w:style>
  <w:style w:type="character" w:customStyle="1" w:styleId="CommentTextChar">
    <w:name w:val="Comment Text Char"/>
    <w:basedOn w:val="DefaultParagraphFont"/>
    <w:link w:val="CommentText"/>
    <w:semiHidden/>
    <w:rsid w:val="001B20E9"/>
    <w:rPr>
      <w:rFonts w:ascii="Garamond" w:hAnsi="Garamond"/>
      <w:sz w:val="20"/>
    </w:rPr>
  </w:style>
  <w:style w:type="paragraph" w:customStyle="1" w:styleId="BlockQuotation">
    <w:name w:val="Block Quotation"/>
    <w:basedOn w:val="Normal"/>
    <w:next w:val="BodyText"/>
    <w:rsid w:val="001B20E9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after="240"/>
      <w:ind w:left="600" w:right="600"/>
      <w:jc w:val="both"/>
    </w:pPr>
    <w:rPr>
      <w:spacing w:val="-5"/>
      <w:sz w:val="24"/>
    </w:rPr>
  </w:style>
  <w:style w:type="paragraph" w:customStyle="1" w:styleId="BlockQuotationFirst">
    <w:name w:val="Block Quotation First"/>
    <w:basedOn w:val="Normal"/>
    <w:next w:val="BlockQuotation"/>
    <w:rsid w:val="001B20E9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ind w:left="480" w:right="480" w:firstLine="60"/>
    </w:pPr>
    <w:rPr>
      <w:rFonts w:ascii="Arial Black" w:hAnsi="Arial Black"/>
      <w:spacing w:val="-10"/>
      <w:sz w:val="21"/>
    </w:rPr>
  </w:style>
  <w:style w:type="paragraph" w:customStyle="1" w:styleId="BodyTextKeep">
    <w:name w:val="Body Text Keep"/>
    <w:basedOn w:val="BodyText"/>
    <w:next w:val="BodyText"/>
    <w:rsid w:val="001B20E9"/>
    <w:pPr>
      <w:keepNext/>
    </w:pPr>
  </w:style>
  <w:style w:type="paragraph" w:styleId="Caption">
    <w:name w:val="caption"/>
    <w:basedOn w:val="Normal"/>
    <w:next w:val="BodyText"/>
    <w:qFormat/>
    <w:rsid w:val="00A7534B"/>
    <w:pPr>
      <w:spacing w:after="240"/>
    </w:pPr>
    <w:rPr>
      <w:rFonts w:ascii="Arial" w:hAnsi="Arial" w:cs="Arial"/>
      <w:spacing w:val="-5"/>
      <w:sz w:val="22"/>
      <w:szCs w:val="22"/>
    </w:rPr>
  </w:style>
  <w:style w:type="paragraph" w:customStyle="1" w:styleId="ChapterSubtitle">
    <w:name w:val="Chapter Subtitle"/>
    <w:basedOn w:val="Normal"/>
    <w:next w:val="BodyText"/>
    <w:rsid w:val="001B20E9"/>
    <w:pPr>
      <w:keepNext/>
      <w:keepLines/>
      <w:spacing w:after="360" w:line="240" w:lineRule="atLeast"/>
      <w:ind w:right="1800"/>
    </w:pPr>
    <w:rPr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rsid w:val="001B20E9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rsid w:val="001B20E9"/>
    <w:pPr>
      <w:spacing w:before="420" w:after="60" w:line="320" w:lineRule="exact"/>
    </w:pPr>
    <w:rPr>
      <w:caps/>
      <w:kern w:val="36"/>
      <w:sz w:val="38"/>
    </w:rPr>
  </w:style>
  <w:style w:type="character" w:styleId="Emphasis">
    <w:name w:val="Emphasis"/>
    <w:basedOn w:val="DefaultParagraphFont"/>
    <w:qFormat/>
    <w:rsid w:val="001B20E9"/>
    <w:rPr>
      <w:rFonts w:ascii="Arial Black" w:hAnsi="Arial Black" w:cs="Times New Roman"/>
      <w:sz w:val="18"/>
    </w:rPr>
  </w:style>
  <w:style w:type="character" w:styleId="EndnoteReference">
    <w:name w:val="endnote reference"/>
    <w:basedOn w:val="DefaultParagraphFont"/>
    <w:semiHidden/>
    <w:rsid w:val="001B20E9"/>
    <w:rPr>
      <w:rFonts w:cs="Times New Roman"/>
      <w:sz w:val="18"/>
      <w:vertAlign w:val="superscript"/>
    </w:rPr>
  </w:style>
  <w:style w:type="paragraph" w:styleId="EndnoteText">
    <w:name w:val="endnote text"/>
    <w:basedOn w:val="Normal"/>
    <w:link w:val="EndnoteTextChar"/>
    <w:semiHidden/>
    <w:rsid w:val="001B20E9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EndnoteTextChar">
    <w:name w:val="Endnote Text Char"/>
    <w:basedOn w:val="DefaultParagraphFont"/>
    <w:link w:val="EndnoteText"/>
    <w:semiHidden/>
    <w:rsid w:val="001B20E9"/>
    <w:rPr>
      <w:rFonts w:ascii="Garamond" w:hAnsi="Garamond" w:cs="Times New Roman"/>
      <w:sz w:val="20"/>
      <w:szCs w:val="20"/>
      <w:lang w:bidi="ar-SA"/>
    </w:rPr>
  </w:style>
  <w:style w:type="paragraph" w:styleId="Footer">
    <w:name w:val="footer"/>
    <w:basedOn w:val="Normal"/>
    <w:link w:val="FooterChar"/>
    <w:uiPriority w:val="99"/>
    <w:rsid w:val="001B20E9"/>
    <w:pPr>
      <w:keepLines/>
      <w:pBdr>
        <w:top w:val="single" w:sz="6" w:space="0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customStyle="1" w:styleId="FooterChar">
    <w:name w:val="Footer Char"/>
    <w:basedOn w:val="DefaultParagraphFont"/>
    <w:link w:val="Footer"/>
    <w:uiPriority w:val="99"/>
    <w:rsid w:val="001B20E9"/>
    <w:rPr>
      <w:rFonts w:ascii="Arial Black" w:hAnsi="Arial Black" w:cs="Times New Roman"/>
      <w:sz w:val="20"/>
      <w:szCs w:val="20"/>
      <w:lang w:bidi="ar-SA"/>
    </w:rPr>
  </w:style>
  <w:style w:type="character" w:styleId="FootnoteReference">
    <w:name w:val="footnote reference"/>
    <w:basedOn w:val="DefaultParagraphFont"/>
    <w:semiHidden/>
    <w:rsid w:val="001B20E9"/>
    <w:rPr>
      <w:rFonts w:cs="Times New Roman"/>
      <w:sz w:val="18"/>
      <w:vertAlign w:val="superscript"/>
    </w:rPr>
  </w:style>
  <w:style w:type="paragraph" w:styleId="FootnoteText">
    <w:name w:val="footnote text"/>
    <w:basedOn w:val="Normal"/>
    <w:link w:val="FootnoteTextChar"/>
    <w:rsid w:val="001B20E9"/>
    <w:pPr>
      <w:spacing w:before="240" w:after="120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rsid w:val="001B20E9"/>
    <w:rPr>
      <w:rFonts w:ascii="Garamond" w:hAnsi="Garamond"/>
      <w:sz w:val="20"/>
    </w:rPr>
  </w:style>
  <w:style w:type="paragraph" w:styleId="Header">
    <w:name w:val="header"/>
    <w:basedOn w:val="Normal"/>
    <w:link w:val="HeaderChar"/>
    <w:uiPriority w:val="99"/>
    <w:rsid w:val="001B20E9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character" w:customStyle="1" w:styleId="HeaderChar">
    <w:name w:val="Header Char"/>
    <w:basedOn w:val="DefaultParagraphFont"/>
    <w:link w:val="Header"/>
    <w:uiPriority w:val="99"/>
    <w:rsid w:val="001B20E9"/>
    <w:rPr>
      <w:rFonts w:ascii="Arial Black" w:hAnsi="Arial Black" w:cs="Times New Roman"/>
      <w:caps/>
      <w:spacing w:val="60"/>
      <w:sz w:val="20"/>
      <w:szCs w:val="20"/>
      <w:lang w:bidi="ar-SA"/>
    </w:rPr>
  </w:style>
  <w:style w:type="paragraph" w:customStyle="1" w:styleId="Icon1">
    <w:name w:val="Icon 1"/>
    <w:basedOn w:val="Normal"/>
    <w:rsid w:val="001B20E9"/>
    <w:pPr>
      <w:framePr w:w="1440" w:hSpace="187" w:wrap="around" w:vAnchor="text" w:hAnchor="margin" w:y="1"/>
      <w:shd w:val="pct10" w:color="auto" w:fill="auto"/>
      <w:spacing w:before="60" w:line="1440" w:lineRule="exact"/>
      <w:jc w:val="center"/>
    </w:pPr>
    <w:rPr>
      <w:rFonts w:ascii="Wingdings" w:hAnsi="Wingdings"/>
      <w:b/>
      <w:color w:val="FFFFFF"/>
      <w:spacing w:val="-10"/>
      <w:sz w:val="160"/>
    </w:rPr>
  </w:style>
  <w:style w:type="paragraph" w:styleId="Index1">
    <w:name w:val="index 1"/>
    <w:basedOn w:val="Normal"/>
    <w:semiHidden/>
    <w:rsid w:val="001B20E9"/>
    <w:pPr>
      <w:tabs>
        <w:tab w:val="right" w:leader="dot" w:pos="3960"/>
      </w:tabs>
      <w:spacing w:line="240" w:lineRule="atLeast"/>
      <w:ind w:left="720" w:hanging="720"/>
    </w:pPr>
    <w:rPr>
      <w:rFonts w:ascii="Arial" w:hAnsi="Arial"/>
      <w:sz w:val="20"/>
    </w:rPr>
  </w:style>
  <w:style w:type="paragraph" w:styleId="Index2">
    <w:name w:val="index 2"/>
    <w:basedOn w:val="Normal"/>
    <w:semiHidden/>
    <w:rsid w:val="001B20E9"/>
    <w:pPr>
      <w:tabs>
        <w:tab w:val="right" w:leader="dot" w:pos="3960"/>
      </w:tabs>
      <w:spacing w:line="240" w:lineRule="atLeast"/>
      <w:ind w:left="180"/>
    </w:pPr>
    <w:rPr>
      <w:rFonts w:ascii="Arial" w:hAnsi="Arial"/>
      <w:sz w:val="18"/>
    </w:rPr>
  </w:style>
  <w:style w:type="paragraph" w:styleId="Index3">
    <w:name w:val="index 3"/>
    <w:basedOn w:val="Normal"/>
    <w:semiHidden/>
    <w:rsid w:val="001B20E9"/>
    <w:pPr>
      <w:tabs>
        <w:tab w:val="right" w:leader="dot" w:pos="3960"/>
      </w:tabs>
      <w:spacing w:line="240" w:lineRule="atLeast"/>
      <w:ind w:left="180"/>
    </w:pPr>
    <w:rPr>
      <w:sz w:val="18"/>
    </w:rPr>
  </w:style>
  <w:style w:type="paragraph" w:styleId="Index4">
    <w:name w:val="index 4"/>
    <w:basedOn w:val="Normal"/>
    <w:semiHidden/>
    <w:rsid w:val="001B20E9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5">
    <w:name w:val="index 5"/>
    <w:basedOn w:val="Normal"/>
    <w:semiHidden/>
    <w:rsid w:val="001B20E9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6">
    <w:name w:val="index 6"/>
    <w:basedOn w:val="Index1"/>
    <w:next w:val="Normal"/>
    <w:semiHidden/>
    <w:rsid w:val="001B20E9"/>
    <w:pPr>
      <w:tabs>
        <w:tab w:val="right" w:leader="dot" w:pos="3600"/>
      </w:tabs>
      <w:ind w:left="960" w:hanging="160"/>
    </w:pPr>
  </w:style>
  <w:style w:type="paragraph" w:styleId="Index7">
    <w:name w:val="index 7"/>
    <w:basedOn w:val="Index1"/>
    <w:next w:val="Normal"/>
    <w:semiHidden/>
    <w:rsid w:val="001B20E9"/>
    <w:pPr>
      <w:tabs>
        <w:tab w:val="right" w:leader="dot" w:pos="3600"/>
      </w:tabs>
      <w:ind w:left="1120" w:hanging="160"/>
    </w:pPr>
  </w:style>
  <w:style w:type="paragraph" w:styleId="Index8">
    <w:name w:val="index 8"/>
    <w:basedOn w:val="Normal"/>
    <w:next w:val="Normal"/>
    <w:semiHidden/>
    <w:rsid w:val="001B20E9"/>
    <w:pPr>
      <w:tabs>
        <w:tab w:val="right" w:leader="dot" w:pos="3600"/>
      </w:tabs>
      <w:ind w:left="1280" w:hanging="160"/>
    </w:pPr>
  </w:style>
  <w:style w:type="paragraph" w:styleId="IndexHeading">
    <w:name w:val="index heading"/>
    <w:basedOn w:val="Normal"/>
    <w:next w:val="Index1"/>
    <w:semiHidden/>
    <w:rsid w:val="001B20E9"/>
    <w:pPr>
      <w:keepNext/>
      <w:spacing w:line="480" w:lineRule="exact"/>
    </w:pPr>
    <w:rPr>
      <w:caps/>
      <w:color w:val="808080"/>
      <w:kern w:val="28"/>
      <w:sz w:val="36"/>
    </w:rPr>
  </w:style>
  <w:style w:type="character" w:customStyle="1" w:styleId="Lead-inEmphasis">
    <w:name w:val="Lead-in Emphasis"/>
    <w:rsid w:val="001B20E9"/>
    <w:rPr>
      <w:caps/>
      <w:sz w:val="22"/>
    </w:rPr>
  </w:style>
  <w:style w:type="paragraph" w:styleId="ListBullet">
    <w:name w:val="List Bullet"/>
    <w:basedOn w:val="Normal"/>
    <w:rsid w:val="001B20E9"/>
    <w:pPr>
      <w:spacing w:after="240"/>
      <w:ind w:left="360" w:right="360" w:hanging="360"/>
      <w:jc w:val="both"/>
    </w:pPr>
    <w:rPr>
      <w:spacing w:val="-5"/>
      <w:sz w:val="24"/>
    </w:rPr>
  </w:style>
  <w:style w:type="paragraph" w:styleId="ListBullet5">
    <w:name w:val="List Bullet 5"/>
    <w:basedOn w:val="Normal"/>
    <w:rsid w:val="001B20E9"/>
    <w:pPr>
      <w:framePr w:w="1860" w:wrap="around" w:vAnchor="text" w:hAnchor="page" w:x="1201" w:y="1"/>
      <w:pBdr>
        <w:bottom w:val="single" w:sz="6" w:space="0" w:color="auto"/>
        <w:between w:val="single" w:sz="6" w:space="0" w:color="auto"/>
      </w:pBdr>
      <w:tabs>
        <w:tab w:val="num" w:pos="360"/>
      </w:tabs>
      <w:spacing w:line="320" w:lineRule="exact"/>
      <w:ind w:left="360" w:hanging="360"/>
    </w:pPr>
    <w:rPr>
      <w:sz w:val="18"/>
    </w:rPr>
  </w:style>
  <w:style w:type="paragraph" w:styleId="ListNumber">
    <w:name w:val="List Number"/>
    <w:basedOn w:val="Normal"/>
    <w:rsid w:val="001B20E9"/>
    <w:pPr>
      <w:spacing w:after="240"/>
      <w:ind w:left="720" w:right="360" w:hanging="360"/>
      <w:jc w:val="both"/>
    </w:pPr>
    <w:rPr>
      <w:spacing w:val="-5"/>
      <w:sz w:val="24"/>
    </w:rPr>
  </w:style>
  <w:style w:type="paragraph" w:styleId="MacroText">
    <w:name w:val="macro"/>
    <w:basedOn w:val="BodyText"/>
    <w:link w:val="MacroTextChar"/>
    <w:semiHidden/>
    <w:rsid w:val="001B20E9"/>
    <w:pPr>
      <w:spacing w:after="120"/>
    </w:pPr>
    <w:rPr>
      <w:rFonts w:ascii="Courier New" w:hAnsi="Courier New"/>
    </w:rPr>
  </w:style>
  <w:style w:type="character" w:customStyle="1" w:styleId="MacroTextChar">
    <w:name w:val="Macro Text Char"/>
    <w:basedOn w:val="DefaultParagraphFont"/>
    <w:link w:val="MacroText"/>
    <w:semiHidden/>
    <w:rsid w:val="001B20E9"/>
    <w:rPr>
      <w:rFonts w:ascii="Courier New" w:hAnsi="Courier New" w:cs="Times New Roman"/>
      <w:spacing w:val="-5"/>
      <w:sz w:val="20"/>
      <w:szCs w:val="20"/>
      <w:lang w:bidi="ar-SA"/>
    </w:rPr>
  </w:style>
  <w:style w:type="character" w:styleId="PageNumber">
    <w:name w:val="page number"/>
    <w:basedOn w:val="DefaultParagraphFont"/>
    <w:rsid w:val="001B20E9"/>
    <w:rPr>
      <w:rFonts w:cs="Times New Roman"/>
      <w:b/>
    </w:rPr>
  </w:style>
  <w:style w:type="paragraph" w:customStyle="1" w:styleId="PartLabel">
    <w:name w:val="Part Label"/>
    <w:basedOn w:val="Normal"/>
    <w:next w:val="Normal"/>
    <w:rsid w:val="001B20E9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rsid w:val="001B20E9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Picture">
    <w:name w:val="Picture"/>
    <w:basedOn w:val="BodyText"/>
    <w:next w:val="Caption"/>
    <w:rsid w:val="001B20E9"/>
    <w:pPr>
      <w:keepNext/>
    </w:pPr>
  </w:style>
  <w:style w:type="paragraph" w:customStyle="1" w:styleId="ReturnAddress">
    <w:name w:val="Return Address"/>
    <w:basedOn w:val="Normal"/>
    <w:rsid w:val="001B20E9"/>
    <w:pPr>
      <w:jc w:val="center"/>
    </w:pPr>
    <w:rPr>
      <w:spacing w:val="-3"/>
      <w:sz w:val="20"/>
    </w:rPr>
  </w:style>
  <w:style w:type="paragraph" w:customStyle="1" w:styleId="SectionLabel">
    <w:name w:val="Section Label"/>
    <w:basedOn w:val="Normal"/>
    <w:next w:val="Normal"/>
    <w:rsid w:val="001B20E9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ubtitle">
    <w:name w:val="Subtitle"/>
    <w:basedOn w:val="Title"/>
    <w:next w:val="BodyText"/>
    <w:link w:val="SubtitleChar"/>
    <w:qFormat/>
    <w:rsid w:val="001B20E9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1B20E9"/>
    <w:rPr>
      <w:rFonts w:ascii="Garamond" w:hAnsi="Garamond" w:cs="Times New Roman"/>
      <w:b/>
      <w:caps/>
      <w:color w:val="808080"/>
      <w:spacing w:val="30"/>
      <w:kern w:val="28"/>
      <w:sz w:val="20"/>
      <w:szCs w:val="20"/>
      <w:lang w:bidi="ar-SA"/>
    </w:rPr>
  </w:style>
  <w:style w:type="paragraph" w:styleId="Title">
    <w:name w:val="Title"/>
    <w:basedOn w:val="Normal"/>
    <w:link w:val="TitleChar"/>
    <w:qFormat/>
    <w:rsid w:val="001B20E9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character" w:customStyle="1" w:styleId="TitleChar">
    <w:name w:val="Title Char"/>
    <w:basedOn w:val="DefaultParagraphFont"/>
    <w:link w:val="Title"/>
    <w:rsid w:val="001B20E9"/>
    <w:rPr>
      <w:rFonts w:ascii="Arial Black" w:hAnsi="Arial Black" w:cs="Times New Roman"/>
      <w:color w:val="808080"/>
      <w:spacing w:val="-35"/>
      <w:kern w:val="28"/>
      <w:sz w:val="20"/>
      <w:szCs w:val="20"/>
      <w:lang w:bidi="ar-SA"/>
    </w:rPr>
  </w:style>
  <w:style w:type="paragraph" w:customStyle="1" w:styleId="SubtitleCover">
    <w:name w:val="Subtitle Cover"/>
    <w:basedOn w:val="Normal"/>
    <w:next w:val="Normal"/>
    <w:link w:val="SubtitleCoverChar"/>
    <w:rsid w:val="001B20E9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styleId="TableofAuthorities">
    <w:name w:val="table of authorities"/>
    <w:basedOn w:val="Normal"/>
    <w:semiHidden/>
    <w:rsid w:val="001B20E9"/>
    <w:pPr>
      <w:tabs>
        <w:tab w:val="right" w:leader="dot" w:pos="8640"/>
      </w:tabs>
      <w:spacing w:after="240"/>
    </w:pPr>
    <w:rPr>
      <w:sz w:val="20"/>
    </w:rPr>
  </w:style>
  <w:style w:type="paragraph" w:styleId="TableofFigures">
    <w:name w:val="table of figures"/>
    <w:basedOn w:val="Normal"/>
    <w:uiPriority w:val="99"/>
    <w:rsid w:val="001B20E9"/>
    <w:pPr>
      <w:tabs>
        <w:tab w:val="right" w:leader="dot" w:pos="8640"/>
      </w:tabs>
      <w:ind w:left="720" w:hanging="720"/>
    </w:pPr>
  </w:style>
  <w:style w:type="paragraph" w:customStyle="1" w:styleId="TitleCover">
    <w:name w:val="Title Cover"/>
    <w:basedOn w:val="Normal"/>
    <w:next w:val="SubtitleCover"/>
    <w:rsid w:val="001B20E9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OAHeading">
    <w:name w:val="toa heading"/>
    <w:basedOn w:val="Normal"/>
    <w:next w:val="Normal"/>
    <w:semiHidden/>
    <w:rsid w:val="001B20E9"/>
    <w:pPr>
      <w:pBdr>
        <w:top w:val="single" w:sz="24" w:space="1" w:color="auto"/>
        <w:between w:val="single" w:sz="24" w:space="1" w:color="auto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/>
      <w:b/>
      <w:spacing w:val="-10"/>
      <w:sz w:val="22"/>
    </w:rPr>
  </w:style>
  <w:style w:type="paragraph" w:styleId="TOC1">
    <w:name w:val="toc 1"/>
    <w:basedOn w:val="Normal"/>
    <w:link w:val="TOC1Char"/>
    <w:autoRedefine/>
    <w:uiPriority w:val="39"/>
    <w:rsid w:val="001B20E9"/>
    <w:pPr>
      <w:tabs>
        <w:tab w:val="left" w:pos="720"/>
        <w:tab w:val="right" w:leader="dot" w:pos="7910"/>
      </w:tabs>
      <w:spacing w:before="120" w:after="120"/>
    </w:pPr>
    <w:rPr>
      <w:rFonts w:ascii="Arial" w:hAnsi="Arial"/>
      <w:sz w:val="28"/>
    </w:rPr>
  </w:style>
  <w:style w:type="paragraph" w:styleId="TOC2">
    <w:name w:val="toc 2"/>
    <w:basedOn w:val="TOC1"/>
    <w:autoRedefine/>
    <w:uiPriority w:val="39"/>
    <w:rsid w:val="00632E1A"/>
    <w:pPr>
      <w:tabs>
        <w:tab w:val="left" w:pos="1440"/>
      </w:tabs>
      <w:spacing w:before="0" w:after="0"/>
      <w:ind w:left="720"/>
    </w:pPr>
    <w:rPr>
      <w:sz w:val="24"/>
    </w:rPr>
  </w:style>
  <w:style w:type="paragraph" w:styleId="TOC3">
    <w:name w:val="toc 3"/>
    <w:basedOn w:val="Normal"/>
    <w:next w:val="Normal"/>
    <w:autoRedefine/>
    <w:uiPriority w:val="39"/>
    <w:rsid w:val="00375003"/>
    <w:pPr>
      <w:keepLines/>
      <w:tabs>
        <w:tab w:val="left" w:pos="2105"/>
        <w:tab w:val="right" w:leader="dot" w:pos="7910"/>
      </w:tabs>
      <w:spacing w:line="320" w:lineRule="atLeast"/>
      <w:ind w:left="1440"/>
    </w:pPr>
    <w:rPr>
      <w:rFonts w:ascii="Arial" w:hAnsi="Arial"/>
      <w:noProof/>
      <w:sz w:val="22"/>
      <w:szCs w:val="22"/>
    </w:rPr>
  </w:style>
  <w:style w:type="paragraph" w:styleId="TOC4">
    <w:name w:val="toc 4"/>
    <w:basedOn w:val="Normal"/>
    <w:next w:val="Normal"/>
    <w:uiPriority w:val="39"/>
    <w:rsid w:val="001B20E9"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5">
    <w:name w:val="toc 5"/>
    <w:basedOn w:val="Normal"/>
    <w:next w:val="Normal"/>
    <w:uiPriority w:val="39"/>
    <w:rsid w:val="001B20E9"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6">
    <w:name w:val="toc 6"/>
    <w:basedOn w:val="Normal"/>
    <w:next w:val="Normal"/>
    <w:uiPriority w:val="39"/>
    <w:rsid w:val="001B20E9"/>
    <w:pPr>
      <w:tabs>
        <w:tab w:val="right" w:leader="dot" w:pos="3600"/>
      </w:tabs>
      <w:ind w:left="800"/>
    </w:pPr>
  </w:style>
  <w:style w:type="paragraph" w:styleId="TOC7">
    <w:name w:val="toc 7"/>
    <w:basedOn w:val="Normal"/>
    <w:next w:val="Normal"/>
    <w:uiPriority w:val="39"/>
    <w:rsid w:val="001B20E9"/>
    <w:pPr>
      <w:tabs>
        <w:tab w:val="right" w:leader="dot" w:pos="3600"/>
      </w:tabs>
      <w:ind w:left="960"/>
    </w:pPr>
  </w:style>
  <w:style w:type="paragraph" w:styleId="TOC8">
    <w:name w:val="toc 8"/>
    <w:basedOn w:val="Normal"/>
    <w:next w:val="Normal"/>
    <w:uiPriority w:val="39"/>
    <w:rsid w:val="001B20E9"/>
    <w:pPr>
      <w:tabs>
        <w:tab w:val="right" w:leader="dot" w:pos="3600"/>
      </w:tabs>
      <w:ind w:left="1120"/>
    </w:pPr>
  </w:style>
  <w:style w:type="paragraph" w:styleId="TOC9">
    <w:name w:val="toc 9"/>
    <w:basedOn w:val="Normal"/>
    <w:next w:val="Normal"/>
    <w:uiPriority w:val="39"/>
    <w:rsid w:val="001B20E9"/>
    <w:pPr>
      <w:tabs>
        <w:tab w:val="right" w:leader="dot" w:pos="3600"/>
      </w:tabs>
      <w:ind w:left="1280"/>
    </w:pPr>
  </w:style>
  <w:style w:type="paragraph" w:customStyle="1" w:styleId="TOCBase">
    <w:name w:val="TOC Base"/>
    <w:basedOn w:val="TOC2"/>
    <w:rsid w:val="001B20E9"/>
  </w:style>
  <w:style w:type="paragraph" w:styleId="BalloonText">
    <w:name w:val="Balloon Text"/>
    <w:basedOn w:val="Normal"/>
    <w:link w:val="BalloonTextChar"/>
    <w:semiHidden/>
    <w:rsid w:val="001B20E9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B20E9"/>
    <w:rPr>
      <w:rFonts w:ascii="Tahoma" w:hAnsi="Tahoma" w:cs="Tahoma"/>
      <w:sz w:val="16"/>
      <w:szCs w:val="16"/>
      <w:lang w:bidi="ar-SA"/>
    </w:rPr>
  </w:style>
  <w:style w:type="character" w:styleId="Hyperlink">
    <w:name w:val="Hyperlink"/>
    <w:basedOn w:val="DefaultParagraphFont"/>
    <w:uiPriority w:val="99"/>
    <w:rsid w:val="001B20E9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B20E9"/>
    <w:pPr>
      <w:spacing w:after="200" w:line="276" w:lineRule="auto"/>
      <w:ind w:left="720"/>
      <w:contextualSpacing/>
      <w:jc w:val="both"/>
    </w:pPr>
    <w:rPr>
      <w:rFonts w:ascii="Calibri" w:hAnsi="Calibri" w:cs="Arial"/>
      <w:sz w:val="20"/>
      <w:lang w:bidi="he-IL"/>
    </w:rPr>
  </w:style>
  <w:style w:type="character" w:styleId="PlaceholderText">
    <w:name w:val="Placeholder Text"/>
    <w:basedOn w:val="DefaultParagraphFont"/>
    <w:semiHidden/>
    <w:rsid w:val="001B20E9"/>
    <w:rPr>
      <w:color w:val="808080"/>
    </w:rPr>
  </w:style>
  <w:style w:type="table" w:styleId="TableGrid">
    <w:name w:val="Table Grid"/>
    <w:basedOn w:val="TableNormal"/>
    <w:rsid w:val="001B20E9"/>
    <w:rPr>
      <w:rFonts w:ascii="Garamond" w:hAnsi="Garamond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cimalAligned">
    <w:name w:val="Decimal Aligned"/>
    <w:basedOn w:val="Normal"/>
    <w:rsid w:val="001B20E9"/>
    <w:pPr>
      <w:tabs>
        <w:tab w:val="decimal" w:pos="360"/>
      </w:tabs>
      <w:spacing w:after="200" w:line="276" w:lineRule="auto"/>
    </w:pPr>
    <w:rPr>
      <w:rFonts w:ascii="Calibri" w:hAnsi="Calibri" w:cs="Arial"/>
      <w:sz w:val="22"/>
      <w:szCs w:val="22"/>
    </w:rPr>
  </w:style>
  <w:style w:type="character" w:styleId="SubtleEmphasis">
    <w:name w:val="Subtle Emphasis"/>
    <w:basedOn w:val="DefaultParagraphFont"/>
    <w:qFormat/>
    <w:rsid w:val="001B20E9"/>
    <w:rPr>
      <w:rFonts w:eastAsia="Times New Roman"/>
      <w:i/>
      <w:color w:val="808080"/>
      <w:sz w:val="22"/>
      <w:lang w:val="en-US"/>
    </w:rPr>
  </w:style>
  <w:style w:type="table" w:customStyle="1" w:styleId="MediumShading2-Accent51">
    <w:name w:val="Medium Shading 2 - Accent 51"/>
    <w:rsid w:val="001B2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rsid w:val="001B20E9"/>
    <w:rPr>
      <w:rFonts w:ascii="Garamond" w:hAnsi="Garamond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Grid2-Accent51">
    <w:name w:val="Medium Grid 2 - Accent 51"/>
    <w:rsid w:val="001B20E9"/>
    <w:rPr>
      <w:rFonts w:ascii="Cambria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</w:style>
  <w:style w:type="paragraph" w:styleId="NormalWeb">
    <w:name w:val="Normal (Web)"/>
    <w:basedOn w:val="Normal"/>
    <w:uiPriority w:val="99"/>
    <w:rsid w:val="001B20E9"/>
    <w:pPr>
      <w:spacing w:before="100" w:beforeAutospacing="1" w:after="100" w:afterAutospacing="1"/>
    </w:pPr>
    <w:rPr>
      <w:sz w:val="24"/>
      <w:szCs w:val="24"/>
      <w:lang w:bidi="he-IL"/>
    </w:rPr>
  </w:style>
  <w:style w:type="table" w:customStyle="1" w:styleId="LightShading-Accent51">
    <w:name w:val="Light Shading - Accent 51"/>
    <w:rsid w:val="001B20E9"/>
    <w:rPr>
      <w:rFonts w:ascii="Garamond" w:hAnsi="Garamond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-Accent51">
    <w:name w:val="Medium Shading 1 - Accent 51"/>
    <w:rsid w:val="001B20E9"/>
    <w:rPr>
      <w:rFonts w:ascii="Garamond" w:hAnsi="Garamond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Grid3-Accent51">
    <w:name w:val="Medium Grid 3 - Accent 51"/>
    <w:rsid w:val="001B20E9"/>
    <w:rPr>
      <w:rFonts w:ascii="Garamond" w:hAnsi="Garamond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</w:style>
  <w:style w:type="table" w:customStyle="1" w:styleId="ColorfulGrid-Accent51">
    <w:name w:val="Colorful Grid - Accent 51"/>
    <w:rsid w:val="001B20E9"/>
    <w:rPr>
      <w:rFonts w:ascii="Garamond" w:hAnsi="Garamond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</w:style>
  <w:style w:type="table" w:customStyle="1" w:styleId="ColorfulShading-Accent51">
    <w:name w:val="Colorful Shading - Accent 51"/>
    <w:rsid w:val="001B20E9"/>
    <w:rPr>
      <w:rFonts w:ascii="Garamond" w:hAnsi="Garamond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</w:style>
  <w:style w:type="table" w:customStyle="1" w:styleId="MediumList2-Accent51">
    <w:name w:val="Medium List 2 - Accent 51"/>
    <w:rsid w:val="001B20E9"/>
    <w:rPr>
      <w:rFonts w:ascii="Cambria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semiHidden/>
    <w:rsid w:val="001B20E9"/>
    <w:rPr>
      <w:rFonts w:cs="Times New Roman"/>
      <w:color w:val="800080"/>
      <w:u w:val="single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B20E9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character" w:customStyle="1" w:styleId="CommentSubjectChar">
    <w:name w:val="Comment Subject Char"/>
    <w:basedOn w:val="CommentTextChar"/>
    <w:link w:val="CommentSubject"/>
    <w:semiHidden/>
    <w:rsid w:val="001B20E9"/>
    <w:rPr>
      <w:rFonts w:ascii="Garamond" w:hAnsi="Garamond" w:cs="Times New Roman"/>
      <w:b/>
      <w:bCs/>
      <w:sz w:val="20"/>
      <w:szCs w:val="20"/>
      <w:lang w:bidi="ar-SA"/>
    </w:rPr>
  </w:style>
  <w:style w:type="paragraph" w:styleId="Revision">
    <w:name w:val="Revision"/>
    <w:hidden/>
    <w:semiHidden/>
    <w:rsid w:val="003B0BE8"/>
    <w:pPr>
      <w:spacing w:after="200" w:line="276" w:lineRule="auto"/>
    </w:pPr>
    <w:rPr>
      <w:rFonts w:ascii="Garamond" w:hAnsi="Garamond"/>
      <w:sz w:val="16"/>
      <w:lang w:bidi="ar-SA"/>
    </w:rPr>
  </w:style>
  <w:style w:type="paragraph" w:styleId="TOCHeading">
    <w:name w:val="TOC Heading"/>
    <w:basedOn w:val="Heading1"/>
    <w:next w:val="Normal"/>
    <w:qFormat/>
    <w:rsid w:val="001B20E9"/>
    <w:pPr>
      <w:keepLines/>
      <w:spacing w:before="480" w:after="0" w:line="276" w:lineRule="auto"/>
      <w:ind w:left="0" w:firstLine="0"/>
      <w:outlineLvl w:val="9"/>
    </w:pPr>
    <w:rPr>
      <w:rFonts w:ascii="Cambria" w:hAnsi="Cambria"/>
      <w:b w:val="0"/>
      <w:bCs w:val="0"/>
      <w:color w:val="365F91"/>
      <w:spacing w:val="0"/>
      <w:kern w:val="0"/>
      <w:sz w:val="28"/>
      <w:szCs w:val="28"/>
    </w:rPr>
  </w:style>
  <w:style w:type="paragraph" w:customStyle="1" w:styleId="TableBody">
    <w:name w:val="Table Body"/>
    <w:aliases w:val="TB"/>
    <w:basedOn w:val="Normal"/>
    <w:next w:val="Normal"/>
    <w:rsid w:val="001B20E9"/>
    <w:pPr>
      <w:autoSpaceDE w:val="0"/>
      <w:autoSpaceDN w:val="0"/>
      <w:adjustRightInd w:val="0"/>
    </w:pPr>
    <w:rPr>
      <w:rFonts w:ascii="DLHMJE+TimesNewRoman" w:hAnsi="DLHMJE+TimesNewRoman"/>
      <w:sz w:val="24"/>
      <w:szCs w:val="24"/>
      <w:lang w:bidi="he-IL"/>
    </w:rPr>
  </w:style>
  <w:style w:type="paragraph" w:styleId="PlainText">
    <w:name w:val="Plain Text"/>
    <w:basedOn w:val="Normal"/>
    <w:link w:val="PlainTextChar"/>
    <w:semiHidden/>
    <w:rsid w:val="001B20E9"/>
    <w:pPr>
      <w:bidi/>
    </w:pPr>
    <w:rPr>
      <w:rFonts w:ascii="Calibri" w:hAnsi="Calibri"/>
      <w:sz w:val="20"/>
      <w:szCs w:val="21"/>
      <w:lang w:bidi="he-IL"/>
    </w:rPr>
  </w:style>
  <w:style w:type="character" w:customStyle="1" w:styleId="PlainTextChar">
    <w:name w:val="Plain Text Char"/>
    <w:basedOn w:val="DefaultParagraphFont"/>
    <w:link w:val="PlainText"/>
    <w:semiHidden/>
    <w:rsid w:val="001B20E9"/>
    <w:rPr>
      <w:rFonts w:ascii="Calibri" w:hAnsi="Calibri"/>
      <w:sz w:val="21"/>
    </w:rPr>
  </w:style>
  <w:style w:type="character" w:customStyle="1" w:styleId="CharChar4">
    <w:name w:val="Char Char4"/>
    <w:rsid w:val="001B20E9"/>
    <w:rPr>
      <w:rFonts w:ascii="Arial Black" w:hAnsi="Arial Black"/>
      <w:color w:val="1F497D"/>
      <w:spacing w:val="-25"/>
      <w:kern w:val="28"/>
      <w:sz w:val="44"/>
    </w:rPr>
  </w:style>
  <w:style w:type="character" w:customStyle="1" w:styleId="CharChar3">
    <w:name w:val="Char Char3"/>
    <w:rsid w:val="001B20E9"/>
    <w:rPr>
      <w:rFonts w:ascii="Garamond" w:hAnsi="Garamond"/>
      <w:spacing w:val="-5"/>
      <w:sz w:val="24"/>
      <w:lang w:val="en-US" w:eastAsia="en-US"/>
    </w:rPr>
  </w:style>
  <w:style w:type="character" w:customStyle="1" w:styleId="CharChar1">
    <w:name w:val="Char Char1"/>
    <w:rsid w:val="001B20E9"/>
    <w:rPr>
      <w:rFonts w:ascii="Garamond" w:hAnsi="Garamond"/>
      <w:sz w:val="18"/>
    </w:rPr>
  </w:style>
  <w:style w:type="character" w:customStyle="1" w:styleId="CharChar">
    <w:name w:val="Char Char"/>
    <w:rsid w:val="001B20E9"/>
    <w:rPr>
      <w:rFonts w:ascii="Garamond" w:hAnsi="Garamond"/>
      <w:sz w:val="16"/>
    </w:rPr>
  </w:style>
  <w:style w:type="paragraph" w:customStyle="1" w:styleId="Default">
    <w:name w:val="Default"/>
    <w:rsid w:val="001B20E9"/>
    <w:pPr>
      <w:autoSpaceDE w:val="0"/>
      <w:autoSpaceDN w:val="0"/>
      <w:adjustRightInd w:val="0"/>
    </w:pPr>
    <w:rPr>
      <w:rFonts w:ascii="Arial" w:hAnsi="Arial"/>
      <w:color w:val="000000"/>
      <w:sz w:val="24"/>
      <w:szCs w:val="24"/>
    </w:rPr>
  </w:style>
  <w:style w:type="character" w:customStyle="1" w:styleId="apple-style-span">
    <w:name w:val="apple-style-span"/>
    <w:rsid w:val="001B20E9"/>
  </w:style>
  <w:style w:type="paragraph" w:customStyle="1" w:styleId="font5">
    <w:name w:val="font5"/>
    <w:basedOn w:val="Normal"/>
    <w:rsid w:val="003D7863"/>
    <w:pPr>
      <w:spacing w:before="100" w:beforeAutospacing="1" w:after="100" w:afterAutospacing="1"/>
    </w:pPr>
    <w:rPr>
      <w:rFonts w:ascii="Arial Narrow" w:hAnsi="Arial Narrow"/>
      <w:color w:val="000000"/>
      <w:sz w:val="12"/>
      <w:szCs w:val="12"/>
      <w:lang w:bidi="he-IL"/>
    </w:rPr>
  </w:style>
  <w:style w:type="paragraph" w:customStyle="1" w:styleId="xl65">
    <w:name w:val="xl65"/>
    <w:basedOn w:val="Normal"/>
    <w:rsid w:val="003D7863"/>
    <w:pPr>
      <w:pBdr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pBdr>
      <w:shd w:val="clear" w:color="000000" w:fill="A5D5E2"/>
      <w:spacing w:before="100" w:beforeAutospacing="1" w:after="100" w:afterAutospacing="1"/>
      <w:textAlignment w:val="top"/>
    </w:pPr>
    <w:rPr>
      <w:rFonts w:ascii="Arial" w:hAnsi="Arial" w:cs="Arial"/>
      <w:sz w:val="20"/>
      <w:lang w:bidi="he-IL"/>
    </w:rPr>
  </w:style>
  <w:style w:type="paragraph" w:customStyle="1" w:styleId="xl66">
    <w:name w:val="xl66"/>
    <w:basedOn w:val="Normal"/>
    <w:rsid w:val="003D7863"/>
    <w:pPr>
      <w:pBdr>
        <w:top w:val="single" w:sz="8" w:space="0" w:color="4BACC6"/>
        <w:bottom w:val="single" w:sz="8" w:space="0" w:color="4BACC6"/>
        <w:right w:val="single" w:sz="8" w:space="0" w:color="4BACC6"/>
      </w:pBdr>
      <w:shd w:val="clear" w:color="000000" w:fill="A5D5E2"/>
      <w:spacing w:before="100" w:beforeAutospacing="1" w:after="100" w:afterAutospacing="1"/>
      <w:textAlignment w:val="top"/>
    </w:pPr>
    <w:rPr>
      <w:rFonts w:ascii="Arial" w:hAnsi="Arial" w:cs="Arial"/>
      <w:sz w:val="20"/>
      <w:lang w:bidi="he-IL"/>
    </w:rPr>
  </w:style>
  <w:style w:type="paragraph" w:customStyle="1" w:styleId="xl67">
    <w:name w:val="xl67"/>
    <w:basedOn w:val="Normal"/>
    <w:rsid w:val="003D7863"/>
    <w:pPr>
      <w:pBdr>
        <w:left w:val="single" w:sz="8" w:space="0" w:color="4BACC6"/>
        <w:bottom w:val="single" w:sz="8" w:space="0" w:color="4BACC6"/>
        <w:right w:val="single" w:sz="8" w:space="0" w:color="4BACC6"/>
      </w:pBdr>
      <w:shd w:val="clear" w:color="000000" w:fill="D2EAF1"/>
      <w:spacing w:before="100" w:beforeAutospacing="1" w:after="100" w:afterAutospacing="1"/>
      <w:textAlignment w:val="top"/>
    </w:pPr>
    <w:rPr>
      <w:rFonts w:ascii="Arial" w:hAnsi="Arial" w:cs="Arial"/>
      <w:sz w:val="20"/>
      <w:lang w:bidi="he-IL"/>
    </w:rPr>
  </w:style>
  <w:style w:type="paragraph" w:customStyle="1" w:styleId="xl68">
    <w:name w:val="xl68"/>
    <w:basedOn w:val="Normal"/>
    <w:rsid w:val="003D7863"/>
    <w:pPr>
      <w:pBdr>
        <w:bottom w:val="single" w:sz="8" w:space="0" w:color="4BACC6"/>
        <w:right w:val="single" w:sz="8" w:space="0" w:color="4BACC6"/>
      </w:pBdr>
      <w:shd w:val="clear" w:color="000000" w:fill="D2EAF1"/>
      <w:spacing w:before="100" w:beforeAutospacing="1" w:after="100" w:afterAutospacing="1"/>
      <w:textAlignment w:val="top"/>
    </w:pPr>
    <w:rPr>
      <w:rFonts w:ascii="Arial" w:hAnsi="Arial" w:cs="Arial"/>
      <w:sz w:val="20"/>
      <w:lang w:bidi="he-IL"/>
    </w:rPr>
  </w:style>
  <w:style w:type="paragraph" w:customStyle="1" w:styleId="xl69">
    <w:name w:val="xl69"/>
    <w:basedOn w:val="Normal"/>
    <w:rsid w:val="003D7863"/>
    <w:pPr>
      <w:pBdr>
        <w:left w:val="single" w:sz="8" w:space="0" w:color="4BACC6"/>
        <w:bottom w:val="single" w:sz="8" w:space="0" w:color="4BACC6"/>
        <w:right w:val="single" w:sz="8" w:space="0" w:color="4BACC6"/>
      </w:pBdr>
      <w:shd w:val="clear" w:color="000000" w:fill="A5D5E2"/>
      <w:spacing w:before="100" w:beforeAutospacing="1" w:after="100" w:afterAutospacing="1"/>
      <w:textAlignment w:val="top"/>
    </w:pPr>
    <w:rPr>
      <w:rFonts w:ascii="Arial" w:hAnsi="Arial" w:cs="Arial"/>
      <w:sz w:val="20"/>
      <w:lang w:bidi="he-IL"/>
    </w:rPr>
  </w:style>
  <w:style w:type="paragraph" w:customStyle="1" w:styleId="xl70">
    <w:name w:val="xl70"/>
    <w:basedOn w:val="Normal"/>
    <w:rsid w:val="003D7863"/>
    <w:pPr>
      <w:pBdr>
        <w:bottom w:val="single" w:sz="8" w:space="0" w:color="4BACC6"/>
        <w:right w:val="single" w:sz="8" w:space="0" w:color="4BACC6"/>
      </w:pBdr>
      <w:shd w:val="clear" w:color="000000" w:fill="A5D5E2"/>
      <w:spacing w:before="100" w:beforeAutospacing="1" w:after="100" w:afterAutospacing="1"/>
      <w:textAlignment w:val="top"/>
    </w:pPr>
    <w:rPr>
      <w:rFonts w:ascii="Arial" w:hAnsi="Arial" w:cs="Arial"/>
      <w:sz w:val="20"/>
      <w:lang w:bidi="he-IL"/>
    </w:rPr>
  </w:style>
  <w:style w:type="paragraph" w:customStyle="1" w:styleId="xl71">
    <w:name w:val="xl71"/>
    <w:basedOn w:val="Normal"/>
    <w:rsid w:val="003D7863"/>
    <w:pPr>
      <w:spacing w:before="100" w:beforeAutospacing="1" w:after="100" w:afterAutospacing="1"/>
      <w:jc w:val="both"/>
    </w:pPr>
    <w:rPr>
      <w:sz w:val="24"/>
      <w:szCs w:val="24"/>
      <w:lang w:bidi="he-IL"/>
    </w:rPr>
  </w:style>
  <w:style w:type="paragraph" w:customStyle="1" w:styleId="xl72">
    <w:name w:val="xl72"/>
    <w:basedOn w:val="Normal"/>
    <w:rsid w:val="003D7863"/>
    <w:pPr>
      <w:pBdr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pBdr>
      <w:shd w:val="clear" w:color="000000" w:fill="EDF6F9"/>
      <w:spacing w:before="100" w:beforeAutospacing="1" w:after="100" w:afterAutospacing="1"/>
      <w:jc w:val="both"/>
    </w:pPr>
    <w:rPr>
      <w:rFonts w:ascii="Arial" w:hAnsi="Arial" w:cs="Arial"/>
      <w:b/>
      <w:bCs/>
      <w:sz w:val="20"/>
      <w:lang w:bidi="he-IL"/>
    </w:rPr>
  </w:style>
  <w:style w:type="paragraph" w:customStyle="1" w:styleId="xl73">
    <w:name w:val="xl73"/>
    <w:basedOn w:val="Normal"/>
    <w:rsid w:val="003D7863"/>
    <w:pPr>
      <w:pBdr>
        <w:top w:val="single" w:sz="8" w:space="0" w:color="4BACC6"/>
        <w:bottom w:val="single" w:sz="8" w:space="0" w:color="4BACC6"/>
        <w:right w:val="single" w:sz="8" w:space="0" w:color="4BACC6"/>
      </w:pBdr>
      <w:shd w:val="clear" w:color="000000" w:fill="EDF6F9"/>
      <w:spacing w:before="100" w:beforeAutospacing="1" w:after="100" w:afterAutospacing="1"/>
      <w:jc w:val="both"/>
    </w:pPr>
    <w:rPr>
      <w:rFonts w:ascii="Arial" w:hAnsi="Arial" w:cs="Arial"/>
      <w:b/>
      <w:bCs/>
      <w:sz w:val="20"/>
      <w:lang w:bidi="he-IL"/>
    </w:rPr>
  </w:style>
  <w:style w:type="paragraph" w:customStyle="1" w:styleId="xl74">
    <w:name w:val="xl74"/>
    <w:basedOn w:val="Normal"/>
    <w:rsid w:val="00256949"/>
    <w:pPr>
      <w:pBdr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pBdr>
      <w:shd w:val="clear" w:color="000000" w:fill="D2EAF1"/>
      <w:spacing w:before="100" w:beforeAutospacing="1" w:after="100" w:afterAutospacing="1"/>
      <w:jc w:val="both"/>
      <w:textAlignment w:val="top"/>
    </w:pPr>
    <w:rPr>
      <w:rFonts w:ascii="Arial" w:hAnsi="Arial" w:cs="Arial"/>
      <w:b/>
      <w:bCs/>
      <w:sz w:val="12"/>
      <w:szCs w:val="12"/>
      <w:lang w:bidi="he-IL"/>
    </w:rPr>
  </w:style>
  <w:style w:type="character" w:styleId="Strong">
    <w:name w:val="Strong"/>
    <w:basedOn w:val="DefaultParagraphFont"/>
    <w:uiPriority w:val="22"/>
    <w:qFormat/>
    <w:rsid w:val="007915B1"/>
    <w:rPr>
      <w:rFonts w:ascii="Arial" w:hAnsi="Arial" w:cs="Arial"/>
      <w:b/>
      <w:bCs/>
      <w:noProof/>
      <w:sz w:val="22"/>
      <w:szCs w:val="22"/>
    </w:rPr>
  </w:style>
  <w:style w:type="paragraph" w:styleId="NoSpacing">
    <w:name w:val="No Spacing"/>
    <w:uiPriority w:val="1"/>
    <w:qFormat/>
    <w:rsid w:val="00F21010"/>
  </w:style>
  <w:style w:type="paragraph" w:styleId="Quote">
    <w:name w:val="Quote"/>
    <w:basedOn w:val="Normal"/>
    <w:next w:val="Normal"/>
    <w:link w:val="QuoteChar"/>
    <w:uiPriority w:val="29"/>
    <w:qFormat/>
    <w:rsid w:val="00F21010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F21010"/>
    <w:rPr>
      <w:rFonts w:cs="Times New Roman"/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101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1010"/>
    <w:rPr>
      <w:rFonts w:cs="Times New Roman"/>
      <w:b/>
      <w:bCs/>
      <w:i/>
      <w:iCs/>
      <w:color w:val="4F81BD"/>
    </w:rPr>
  </w:style>
  <w:style w:type="character" w:styleId="IntenseEmphasis">
    <w:name w:val="Intense Emphasis"/>
    <w:basedOn w:val="DefaultParagraphFont"/>
    <w:uiPriority w:val="21"/>
    <w:qFormat/>
    <w:rsid w:val="00F21010"/>
    <w:rPr>
      <w:rFonts w:cs="Times New Roman"/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sid w:val="00F21010"/>
    <w:rPr>
      <w:rFonts w:cs="Times New Roman"/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21010"/>
    <w:rPr>
      <w:rFonts w:cs="Times New Roman"/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21010"/>
    <w:rPr>
      <w:rFonts w:cs="Times New Roman"/>
      <w:b/>
      <w:bCs/>
      <w:smallCaps/>
      <w:spacing w:val="5"/>
    </w:rPr>
  </w:style>
  <w:style w:type="character" w:customStyle="1" w:styleId="CharChar2">
    <w:name w:val="Char Char2"/>
    <w:uiPriority w:val="99"/>
    <w:rsid w:val="001B20E9"/>
    <w:rPr>
      <w:rFonts w:ascii="Garamond" w:hAnsi="Garamond"/>
      <w:sz w:val="16"/>
    </w:rPr>
  </w:style>
  <w:style w:type="character" w:customStyle="1" w:styleId="CharChar11">
    <w:name w:val="Char Char11"/>
    <w:uiPriority w:val="99"/>
    <w:rsid w:val="001B20E9"/>
    <w:rPr>
      <w:rFonts w:ascii="Garamond" w:hAnsi="Garamond"/>
      <w:sz w:val="18"/>
    </w:rPr>
  </w:style>
  <w:style w:type="character" w:customStyle="1" w:styleId="CharChar31">
    <w:name w:val="Char Char31"/>
    <w:uiPriority w:val="99"/>
    <w:rsid w:val="001B20E9"/>
    <w:rPr>
      <w:rFonts w:ascii="Garamond" w:hAnsi="Garamond"/>
      <w:spacing w:val="-5"/>
      <w:sz w:val="24"/>
      <w:lang w:val="en-US" w:eastAsia="en-US"/>
    </w:rPr>
  </w:style>
  <w:style w:type="character" w:customStyle="1" w:styleId="CharChar41">
    <w:name w:val="Char Char41"/>
    <w:uiPriority w:val="99"/>
    <w:rsid w:val="001B20E9"/>
    <w:rPr>
      <w:rFonts w:ascii="Arial Black" w:hAnsi="Arial Black"/>
      <w:color w:val="1F497D"/>
      <w:spacing w:val="-25"/>
      <w:kern w:val="28"/>
      <w:sz w:val="44"/>
    </w:rPr>
  </w:style>
  <w:style w:type="table" w:customStyle="1" w:styleId="ColorfulGrid-Accent52">
    <w:name w:val="Colorful Grid - Accent 52"/>
    <w:rsid w:val="001B20E9"/>
    <w:rPr>
      <w:rFonts w:ascii="Garamond" w:hAnsi="Garamond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</w:style>
  <w:style w:type="table" w:customStyle="1" w:styleId="ColorfulShading-Accent52">
    <w:name w:val="Colorful Shading - Accent 52"/>
    <w:rsid w:val="001B20E9"/>
    <w:rPr>
      <w:rFonts w:ascii="Garamond" w:hAnsi="Garamond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</w:style>
  <w:style w:type="table" w:customStyle="1" w:styleId="LightShading-Accent52">
    <w:name w:val="Light Shading - Accent 52"/>
    <w:rsid w:val="001B20E9"/>
    <w:rPr>
      <w:rFonts w:ascii="Garamond" w:hAnsi="Garamond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Grid2-Accent52">
    <w:name w:val="Medium Grid 2 - Accent 52"/>
    <w:rsid w:val="001B20E9"/>
    <w:rPr>
      <w:rFonts w:ascii="Cambria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</w:style>
  <w:style w:type="table" w:customStyle="1" w:styleId="MediumGrid3-Accent52">
    <w:name w:val="Medium Grid 3 - Accent 52"/>
    <w:rsid w:val="001B20E9"/>
    <w:rPr>
      <w:rFonts w:ascii="Garamond" w:hAnsi="Garamond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</w:style>
  <w:style w:type="table" w:customStyle="1" w:styleId="MediumList2-Accent52">
    <w:name w:val="Medium List 2 - Accent 52"/>
    <w:rsid w:val="001B20E9"/>
    <w:rPr>
      <w:rFonts w:ascii="Cambria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-Accent52">
    <w:name w:val="Medium Shading 1 - Accent 52"/>
    <w:rsid w:val="001B20E9"/>
    <w:rPr>
      <w:rFonts w:ascii="Garamond" w:hAnsi="Garamond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2-Accent52">
    <w:name w:val="Medium Shading 2 - Accent 52"/>
    <w:rsid w:val="001B2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4n">
    <w:name w:val="Heading 4n"/>
    <w:basedOn w:val="Heading3"/>
    <w:link w:val="Heading4nChar"/>
    <w:qFormat/>
    <w:rsid w:val="008F11D3"/>
    <w:pPr>
      <w:numPr>
        <w:ilvl w:val="0"/>
        <w:numId w:val="0"/>
      </w:numPr>
      <w:ind w:left="864" w:hanging="864"/>
    </w:pPr>
  </w:style>
  <w:style w:type="character" w:customStyle="1" w:styleId="Heading4nChar">
    <w:name w:val="Heading 4n Char"/>
    <w:basedOn w:val="Heading3Char"/>
    <w:link w:val="Heading4n"/>
    <w:rsid w:val="00D14444"/>
    <w:rPr>
      <w:rFonts w:asciiTheme="minorHAnsi" w:hAnsiTheme="minorHAnsi"/>
      <w:color w:val="1F497D"/>
      <w:spacing w:val="-5"/>
      <w:sz w:val="28"/>
      <w:szCs w:val="24"/>
      <w:lang w:bidi="ar-SA"/>
    </w:rPr>
  </w:style>
  <w:style w:type="numbering" w:customStyle="1" w:styleId="Headings">
    <w:name w:val="Headings"/>
    <w:uiPriority w:val="99"/>
    <w:rsid w:val="004B4C79"/>
    <w:pPr>
      <w:numPr>
        <w:numId w:val="1"/>
      </w:numPr>
    </w:pPr>
  </w:style>
  <w:style w:type="paragraph" w:customStyle="1" w:styleId="Index">
    <w:name w:val="Index"/>
    <w:basedOn w:val="TOC1"/>
    <w:link w:val="IndexChar"/>
    <w:qFormat/>
    <w:rsid w:val="00626DB2"/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626DB2"/>
    <w:rPr>
      <w:rFonts w:ascii="Arial" w:hAnsi="Arial" w:cs="Times New Roman"/>
      <w:sz w:val="28"/>
      <w:szCs w:val="20"/>
      <w:lang w:bidi="ar-SA"/>
    </w:rPr>
  </w:style>
  <w:style w:type="character" w:customStyle="1" w:styleId="IndexChar">
    <w:name w:val="Index Char"/>
    <w:basedOn w:val="TOC1Char"/>
    <w:link w:val="Index"/>
    <w:rsid w:val="00626DB2"/>
    <w:rPr>
      <w:rFonts w:ascii="Arial" w:hAnsi="Arial" w:cs="Times New Roman"/>
      <w:noProof/>
      <w:sz w:val="28"/>
      <w:szCs w:val="20"/>
      <w:lang w:bidi="ar-SA"/>
    </w:rPr>
  </w:style>
  <w:style w:type="paragraph" w:customStyle="1" w:styleId="VARHEADpage">
    <w:name w:val="VAR HEAD page"/>
    <w:basedOn w:val="SubtitleCover"/>
    <w:link w:val="VARHEADpageChar"/>
    <w:autoRedefine/>
    <w:qFormat/>
    <w:rsid w:val="00D4136B"/>
    <w:pPr>
      <w:pBdr>
        <w:top w:val="single" w:sz="12" w:space="1" w:color="auto"/>
      </w:pBdr>
      <w:spacing w:before="120" w:after="120"/>
    </w:pPr>
    <w:rPr>
      <w:rFonts w:ascii="Arial" w:hAnsi="Arial" w:cs="Arial"/>
      <w:sz w:val="52"/>
      <w:szCs w:val="52"/>
    </w:rPr>
  </w:style>
  <w:style w:type="character" w:customStyle="1" w:styleId="SubtitleCoverChar">
    <w:name w:val="Subtitle Cover Char"/>
    <w:basedOn w:val="DefaultParagraphFont"/>
    <w:link w:val="SubtitleCover"/>
    <w:rsid w:val="008C0225"/>
    <w:rPr>
      <w:rFonts w:ascii="Garamond" w:hAnsi="Garamond" w:cs="Times New Roman"/>
      <w:spacing w:val="-15"/>
      <w:kern w:val="28"/>
      <w:sz w:val="44"/>
      <w:szCs w:val="20"/>
      <w:lang w:bidi="ar-SA"/>
    </w:rPr>
  </w:style>
  <w:style w:type="character" w:customStyle="1" w:styleId="VARHEADpageChar">
    <w:name w:val="VAR HEAD page Char"/>
    <w:basedOn w:val="SubtitleCoverChar"/>
    <w:link w:val="VARHEADpage"/>
    <w:rsid w:val="00D4136B"/>
    <w:rPr>
      <w:rFonts w:ascii="Arial" w:hAnsi="Arial" w:cs="Times New Roman"/>
      <w:spacing w:val="-15"/>
      <w:kern w:val="28"/>
      <w:sz w:val="52"/>
      <w:szCs w:val="52"/>
      <w:lang w:bidi="ar-SA"/>
    </w:rPr>
  </w:style>
  <w:style w:type="character" w:customStyle="1" w:styleId="contact-street">
    <w:name w:val="contact-street"/>
    <w:basedOn w:val="DefaultParagraphFont"/>
    <w:rsid w:val="00534069"/>
  </w:style>
  <w:style w:type="character" w:customStyle="1" w:styleId="contact-suburb">
    <w:name w:val="contact-suburb"/>
    <w:basedOn w:val="DefaultParagraphFont"/>
    <w:rsid w:val="00534069"/>
  </w:style>
  <w:style w:type="character" w:customStyle="1" w:styleId="contact-country">
    <w:name w:val="contact-country"/>
    <w:basedOn w:val="DefaultParagraphFont"/>
    <w:rsid w:val="00534069"/>
  </w:style>
  <w:style w:type="character" w:customStyle="1" w:styleId="mw-headline">
    <w:name w:val="mw-headline"/>
    <w:basedOn w:val="DefaultParagraphFont"/>
    <w:rsid w:val="0067749F"/>
  </w:style>
  <w:style w:type="character" w:customStyle="1" w:styleId="apple-converted-space">
    <w:name w:val="apple-converted-space"/>
    <w:basedOn w:val="DefaultParagraphFont"/>
    <w:rsid w:val="00CB53A9"/>
  </w:style>
  <w:style w:type="character" w:styleId="UnresolvedMention">
    <w:name w:val="Unresolved Mention"/>
    <w:basedOn w:val="DefaultParagraphFont"/>
    <w:uiPriority w:val="99"/>
    <w:semiHidden/>
    <w:unhideWhenUsed/>
    <w:rsid w:val="006E0B6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www.variscite.com/products/evaluation-kits/dart-mx8m-mini-evaluation-kit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varisciteportal.axosoft.com/lo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variwiki.com/index.php?title=DART-MX8M-MIN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putty.org/" TargetMode="External"/><Relationship Id="rId20" Type="http://schemas.openxmlformats.org/officeDocument/2006/relationships/hyperlink" Target="https://www.variscite.com/products/single-board-computers/var-dt8mcustomboar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yperlink" Target="https://www.variscite.com/products/system-on-module-som/cortex-a53-krait/dart-mx8m-nxp-imx-8m/%20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mailto:sales@variscite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ser\Application%20Data\Microsoft\Templates\Manu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082CA3-014D-4274-8952-7D55ED23C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Manual.dot</Template>
  <TotalTime>6</TotalTime>
  <Pages>2</Pages>
  <Words>446</Words>
  <Characters>2820</Characters>
  <Application>Microsoft Office Word</Application>
  <DocSecurity>0</DocSecurity>
  <Lines>156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DART-MX8M Quick Start Guide</vt:lpstr>
    </vt:vector>
  </TitlesOfParts>
  <Company>Microsoft Corporation</Company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DART-MX8M Quick Start Guide</dc:title>
  <dc:subject/>
  <dc:creator>Variscite</dc:creator>
  <cp:keywords/>
  <dc:description/>
  <cp:lastModifiedBy>Ayelet Oz</cp:lastModifiedBy>
  <cp:revision>6</cp:revision>
  <cp:lastPrinted>2019-02-26T15:16:00Z</cp:lastPrinted>
  <dcterms:created xsi:type="dcterms:W3CDTF">2019-02-26T15:18:00Z</dcterms:created>
  <dcterms:modified xsi:type="dcterms:W3CDTF">2019-02-26T15:36:00Z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TC062071261033</vt:lpwstr>
  </property>
</Properties>
</file>